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5C2A4B" w14:textId="77777777" w:rsidR="00DE4993" w:rsidRPr="000B5E2B" w:rsidRDefault="00DE4993" w:rsidP="000102B6">
      <w:pPr>
        <w:pStyle w:val="Title"/>
        <w:rPr>
          <w:rFonts w:ascii="Calibri" w:hAnsi="Calibri" w:cs="Calibri"/>
          <w:lang w:val="id-ID"/>
        </w:rPr>
      </w:pPr>
    </w:p>
    <w:p w14:paraId="70CF53EA" w14:textId="77777777" w:rsidR="00DE4993" w:rsidRPr="000B5E2B" w:rsidRDefault="00DE4993" w:rsidP="000102B6">
      <w:pPr>
        <w:pStyle w:val="Title"/>
        <w:rPr>
          <w:rFonts w:ascii="Calibri" w:hAnsi="Calibri" w:cs="Calibri"/>
          <w:lang w:val="id-ID"/>
        </w:rPr>
      </w:pPr>
    </w:p>
    <w:p w14:paraId="5CD31B96" w14:textId="77777777" w:rsidR="00DE4993" w:rsidRPr="000B5E2B" w:rsidRDefault="00DE4993" w:rsidP="000102B6">
      <w:pPr>
        <w:pStyle w:val="Title"/>
        <w:rPr>
          <w:rFonts w:ascii="Calibri" w:hAnsi="Calibri" w:cs="Calibri"/>
          <w:lang w:val="id-ID"/>
        </w:rPr>
      </w:pPr>
    </w:p>
    <w:p w14:paraId="19666AEA" w14:textId="77777777" w:rsidR="00DE4993" w:rsidRPr="000B5E2B" w:rsidRDefault="00DE4993" w:rsidP="000102B6">
      <w:pPr>
        <w:pStyle w:val="Title"/>
        <w:rPr>
          <w:rFonts w:ascii="Calibri" w:hAnsi="Calibri" w:cs="Calibri"/>
          <w:lang w:val="id-ID"/>
        </w:rPr>
      </w:pPr>
    </w:p>
    <w:p w14:paraId="09204118" w14:textId="09AD9171" w:rsidR="0001626D" w:rsidRPr="000B5E2B" w:rsidRDefault="00163AFC" w:rsidP="0090618A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  <w:lang w:val="id-ID"/>
        </w:rPr>
      </w:pPr>
      <w:r w:rsidRPr="000B5E2B">
        <w:rPr>
          <w:rFonts w:ascii="Calibri" w:hAnsi="Calibri" w:cs="Calibri"/>
          <w:color w:val="000000" w:themeColor="text1"/>
          <w:sz w:val="60"/>
          <w:lang w:val="id-ID"/>
        </w:rPr>
        <w:t>MOBILE APPLICATION 2</w:t>
      </w:r>
    </w:p>
    <w:p w14:paraId="356DDE08" w14:textId="76ED2D05" w:rsidR="0090618A" w:rsidRPr="000B5E2B" w:rsidRDefault="00163AFC" w:rsidP="0090618A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40"/>
          <w:lang w:val="id-ID"/>
        </w:rPr>
      </w:pPr>
      <w:r w:rsidRPr="000B5E2B">
        <w:rPr>
          <w:rFonts w:ascii="Calibri" w:hAnsi="Calibri" w:cs="Calibri"/>
          <w:color w:val="000000" w:themeColor="text1"/>
          <w:sz w:val="40"/>
          <w:lang w:val="id-ID"/>
        </w:rPr>
        <w:t xml:space="preserve">PERTEMUAN </w:t>
      </w:r>
      <w:r w:rsidR="007312EA" w:rsidRPr="000B5E2B">
        <w:rPr>
          <w:rFonts w:ascii="Calibri" w:hAnsi="Calibri" w:cs="Calibri"/>
          <w:color w:val="000000" w:themeColor="text1"/>
          <w:sz w:val="40"/>
          <w:lang w:val="id-ID"/>
        </w:rPr>
        <w:t>2</w:t>
      </w:r>
    </w:p>
    <w:p w14:paraId="6EC7FF72" w14:textId="77777777" w:rsidR="0043470D" w:rsidRPr="000B5E2B" w:rsidRDefault="0043470D" w:rsidP="0043470D">
      <w:pPr>
        <w:rPr>
          <w:lang w:val="id-ID"/>
        </w:rPr>
      </w:pPr>
    </w:p>
    <w:p w14:paraId="0B85748B" w14:textId="53EDE4E2" w:rsidR="00BD1BA6" w:rsidRPr="000B5E2B" w:rsidRDefault="00163AFC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noProof/>
          <w:lang w:val="id-ID" w:eastAsia="id-ID"/>
        </w:rPr>
        <w:drawing>
          <wp:inline distT="0" distB="0" distL="0" distR="0" wp14:anchorId="0FE26103" wp14:editId="64901CAB">
            <wp:extent cx="3447415" cy="1314450"/>
            <wp:effectExtent l="0" t="0" r="635" b="0"/>
            <wp:docPr id="3" name="Picture 3" descr="Dart programming language | D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rt programming language | Dar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03" b="13894"/>
                    <a:stretch/>
                  </pic:blipFill>
                  <pic:spPr bwMode="auto">
                    <a:xfrm>
                      <a:off x="0" y="0"/>
                      <a:ext cx="3454132" cy="131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7257" w14:textId="77777777" w:rsidR="00234D90" w:rsidRPr="000B5E2B" w:rsidRDefault="00234D90" w:rsidP="00234D9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</w:p>
    <w:p w14:paraId="7B17A626" w14:textId="21BD0758" w:rsidR="00234D90" w:rsidRPr="000B5E2B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Cs w:val="26"/>
          <w:lang w:val="id-ID"/>
        </w:rPr>
        <w:t>DESKRIPSI MATAKULIAH</w:t>
      </w:r>
    </w:p>
    <w:p w14:paraId="554E00E8" w14:textId="4FE2BA42" w:rsidR="00234D90" w:rsidRPr="000B5E2B" w:rsidRDefault="00AE62B5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  <w:t>Mata Kuliah ini mempelajari konsep bahasa pemrograman Dart, membuat aplikasi mobile dengan flutter menggunakan bahasa Dart, menerapkan widget pada flutter untuk membuat aplikasi mobile</w:t>
      </w:r>
    </w:p>
    <w:p w14:paraId="21A972CB" w14:textId="77777777" w:rsidR="00234D90" w:rsidRPr="000B5E2B" w:rsidRDefault="00234D90" w:rsidP="00234D90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</w:p>
    <w:p w14:paraId="1CE1DF01" w14:textId="77777777" w:rsidR="00234D90" w:rsidRPr="000B5E2B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Cs w:val="26"/>
          <w:lang w:val="id-ID"/>
        </w:rPr>
        <w:t>CAPAIAN PEMBELAJARAN</w:t>
      </w:r>
    </w:p>
    <w:p w14:paraId="2034F7F7" w14:textId="240AAF52" w:rsidR="00234D90" w:rsidRPr="000B5E2B" w:rsidRDefault="00AE62B5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  <w:t>Mahasiswa dapat memahami konsep dasar bahasa pemrograman Dart</w:t>
      </w:r>
    </w:p>
    <w:p w14:paraId="7599A0DC" w14:textId="77777777" w:rsidR="00234D90" w:rsidRPr="000B5E2B" w:rsidRDefault="00234D90" w:rsidP="00234D90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</w:p>
    <w:p w14:paraId="0C0A7D87" w14:textId="77777777" w:rsidR="00234D90" w:rsidRPr="000B5E2B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Cs w:val="26"/>
          <w:lang w:val="id-ID"/>
        </w:rPr>
        <w:t>DOSEN PENGAMPU</w:t>
      </w:r>
    </w:p>
    <w:p w14:paraId="097E48C3" w14:textId="318ABA49" w:rsidR="00234D90" w:rsidRPr="000B5E2B" w:rsidRDefault="00556B69" w:rsidP="00234D90">
      <w:pPr>
        <w:pStyle w:val="ListBullet"/>
        <w:numPr>
          <w:ilvl w:val="0"/>
          <w:numId w:val="0"/>
        </w:numPr>
        <w:rPr>
          <w:rFonts w:ascii="Calibri" w:hAnsi="Calibri" w:cs="Calibri"/>
          <w:sz w:val="20"/>
          <w:szCs w:val="17"/>
          <w:lang w:val="id-ID"/>
        </w:rPr>
      </w:pPr>
      <w:r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  <w:t>Taufikqurrohman</w:t>
      </w:r>
      <w:bookmarkStart w:id="0" w:name="_GoBack"/>
      <w:bookmarkEnd w:id="0"/>
      <w:r w:rsidR="00AE62B5" w:rsidRPr="000B5E2B"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  <w:t>, M.Kom</w:t>
      </w:r>
    </w:p>
    <w:p w14:paraId="7ED5C653" w14:textId="77777777" w:rsidR="00BD1BA6" w:rsidRPr="000B5E2B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</w:p>
    <w:p w14:paraId="6A26641F" w14:textId="77777777" w:rsidR="00CA6B4F" w:rsidRPr="000B5E2B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t>SEKOLAH TINGGI MANAJEMEN INFORMATIKA DAN KOMPUTER</w:t>
      </w:r>
    </w:p>
    <w:p w14:paraId="5DDBF0C5" w14:textId="77777777" w:rsidR="006A473F" w:rsidRPr="000B5E2B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t>(STMIK) WIDYA PRATAMA</w:t>
      </w:r>
    </w:p>
    <w:p w14:paraId="11C6DDE2" w14:textId="77777777" w:rsidR="00234D90" w:rsidRPr="000B5E2B" w:rsidRDefault="0090078B" w:rsidP="00234D90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  <w:lang w:val="id-ID"/>
        </w:rPr>
      </w:pPr>
      <w:r w:rsidRPr="000B5E2B">
        <w:rPr>
          <w:rFonts w:ascii="Calibri" w:hAnsi="Calibri" w:cs="Calibri"/>
          <w:b w:val="0"/>
          <w:color w:val="2683C6" w:themeColor="accent2"/>
          <w:sz w:val="32"/>
          <w:szCs w:val="34"/>
          <w:lang w:val="id-ID"/>
        </w:rPr>
        <w:br w:type="page"/>
      </w:r>
      <w:r w:rsidR="00234D90" w:rsidRPr="000B5E2B">
        <w:rPr>
          <w:rFonts w:ascii="Calibri" w:hAnsi="Calibri" w:cs="Calibri"/>
          <w:color w:val="000000" w:themeColor="text1"/>
          <w:sz w:val="40"/>
          <w:lang w:val="id-ID"/>
        </w:rPr>
        <w:lastRenderedPageBreak/>
        <w:t>[Pokok bahasan/bab/pertemuan]</w:t>
      </w:r>
    </w:p>
    <w:p w14:paraId="44C0FB07" w14:textId="77777777" w:rsidR="00161A79" w:rsidRPr="000B5E2B" w:rsidRDefault="00161A79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t>CAPAIAN PEMBELAJARAN</w:t>
      </w:r>
    </w:p>
    <w:p w14:paraId="3A6B02F3" w14:textId="592E0D65" w:rsidR="00161A79" w:rsidRPr="000B5E2B" w:rsidRDefault="006A0EF8" w:rsidP="00161A79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Mahasiswa dapat memahami konsep dasar bahasa pemrograman Dart</w:t>
      </w:r>
    </w:p>
    <w:p w14:paraId="365D0217" w14:textId="77777777" w:rsidR="00B26C36" w:rsidRPr="000B5E2B" w:rsidRDefault="00B26C36" w:rsidP="00B26C36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</w:p>
    <w:p w14:paraId="2925EFB8" w14:textId="19CC268D" w:rsidR="00161A79" w:rsidRPr="000B5E2B" w:rsidRDefault="0090078B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t>MATERI PEMBELAJARAN</w:t>
      </w:r>
    </w:p>
    <w:p w14:paraId="6C588EAC" w14:textId="01ECDB54" w:rsidR="006A0EF8" w:rsidRPr="000B5E2B" w:rsidRDefault="006A0EF8" w:rsidP="006A0EF8">
      <w:pPr>
        <w:ind w:left="426" w:hanging="426"/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1.</w:t>
      </w: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ab/>
        <w:t>Tipe data</w:t>
      </w:r>
    </w:p>
    <w:p w14:paraId="2F6A24A3" w14:textId="5F332A3F" w:rsidR="00161A79" w:rsidRPr="000B5E2B" w:rsidRDefault="005C7E0E" w:rsidP="006A0EF8">
      <w:pPr>
        <w:ind w:left="426" w:hanging="426"/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2</w:t>
      </w:r>
      <w:r w:rsidR="006A0EF8"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.</w:t>
      </w:r>
      <w:r w:rsidR="006A0EF8"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ab/>
        <w:t>Operator</w:t>
      </w:r>
    </w:p>
    <w:p w14:paraId="794C6222" w14:textId="77777777" w:rsidR="0090078B" w:rsidRPr="000B5E2B" w:rsidRDefault="0090078B" w:rsidP="00161A79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</w:p>
    <w:p w14:paraId="7242016F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693DF4A9" w14:textId="77777777" w:rsidR="002C0F89" w:rsidRPr="000B5E2B" w:rsidRDefault="002C0F89" w:rsidP="000102B6">
      <w:pPr>
        <w:rPr>
          <w:rFonts w:ascii="Calibri" w:hAnsi="Calibri" w:cs="Calibri"/>
          <w:lang w:val="id-ID"/>
        </w:rPr>
      </w:pPr>
    </w:p>
    <w:p w14:paraId="08DFE29F" w14:textId="77777777" w:rsidR="002C0F89" w:rsidRPr="000B5E2B" w:rsidRDefault="002C0F89" w:rsidP="000102B6">
      <w:pPr>
        <w:rPr>
          <w:rFonts w:ascii="Calibri" w:hAnsi="Calibri" w:cs="Calibri"/>
          <w:lang w:val="id-ID"/>
        </w:rPr>
      </w:pPr>
    </w:p>
    <w:p w14:paraId="10059E78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429D179E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1F9FE0D1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5380724A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01AD5BDA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72A95AF0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6612917D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71645355" w14:textId="77777777" w:rsidR="002C0F89" w:rsidRPr="000B5E2B" w:rsidRDefault="002C0F89">
      <w:pPr>
        <w:rPr>
          <w:rFonts w:ascii="Calibri" w:hAnsi="Calibri" w:cs="Calibri"/>
          <w:lang w:val="id-ID"/>
        </w:rPr>
      </w:pPr>
      <w:r w:rsidRPr="000B5E2B">
        <w:rPr>
          <w:rFonts w:ascii="Calibri" w:hAnsi="Calibri" w:cs="Calibri"/>
          <w:lang w:val="id-ID"/>
        </w:rPr>
        <w:br w:type="page"/>
      </w:r>
    </w:p>
    <w:p w14:paraId="30DDC570" w14:textId="77777777" w:rsidR="002C0F89" w:rsidRPr="000B5E2B" w:rsidRDefault="002C0F89" w:rsidP="002C0F8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lastRenderedPageBreak/>
        <w:t>MATERI</w:t>
      </w:r>
    </w:p>
    <w:p w14:paraId="6BA1B4D2" w14:textId="40AF4155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1766A29F" w14:textId="77777777" w:rsidR="00BB663C" w:rsidRPr="000B5E2B" w:rsidRDefault="004A6320" w:rsidP="00BB663C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Tipe Data Pada Dart</w:t>
      </w:r>
    </w:p>
    <w:p w14:paraId="7C8AB575" w14:textId="6A8E0595" w:rsidR="00BB663C" w:rsidRPr="000B5E2B" w:rsidRDefault="004A6320" w:rsidP="00BB663C">
      <w:pPr>
        <w:pStyle w:val="ListParagraph"/>
        <w:spacing w:after="0" w:line="360" w:lineRule="auto"/>
        <w:ind w:left="426" w:firstLine="425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Salah satu karakteristik paling mendasar dari bahasa pemrograman adalah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himpunan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tipe data yang dimiliki oleh bahasa pemrograman. Ini adalah jenis nilai yang dapat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direpresentasikan dan dimanipulasi dalam bahasa pemrograman.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Dart memiliki tipe-tipe data berikut :</w:t>
      </w:r>
    </w:p>
    <w:p w14:paraId="5447DAF1" w14:textId="77777777" w:rsidR="00BB663C" w:rsidRPr="000B5E2B" w:rsidRDefault="004A6320" w:rsidP="00BB663C">
      <w:pPr>
        <w:pStyle w:val="ListParagraph"/>
        <w:numPr>
          <w:ilvl w:val="0"/>
          <w:numId w:val="9"/>
        </w:numPr>
        <w:spacing w:after="0" w:line="360" w:lineRule="auto"/>
        <w:ind w:left="851" w:hanging="425"/>
        <w:jc w:val="both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Numbers</w:t>
      </w:r>
    </w:p>
    <w:p w14:paraId="55AB158A" w14:textId="77777777" w:rsidR="00BB663C" w:rsidRPr="000B5E2B" w:rsidRDefault="004A6320" w:rsidP="00BB663C">
      <w:pPr>
        <w:pStyle w:val="ListParagraph"/>
        <w:spacing w:after="0" w:line="360" w:lineRule="auto"/>
        <w:ind w:left="851" w:firstLine="567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Numbers(Angka) dalam Dart digunakan untuk mewakili literal numerik.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Number pada Dart memiliki dua tipe :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</w:p>
    <w:p w14:paraId="3F03F075" w14:textId="77777777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-BoldMT" w:eastAsia="Times New Roman" w:hAnsi="Arial-BoldMT" w:cs="Times New Roman"/>
          <w:color w:val="000000" w:themeColor="text1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 w:themeColor="text1"/>
          <w:sz w:val="22"/>
          <w:szCs w:val="22"/>
          <w:lang w:val="id-ID" w:eastAsia="en-US"/>
        </w:rPr>
        <w:t xml:space="preserve">- </w:t>
      </w:r>
      <w:r w:rsidRPr="000B5E2B">
        <w:rPr>
          <w:rFonts w:ascii="Arial-BoldMT" w:eastAsia="Times New Roman" w:hAnsi="Arial-BoldMT" w:cs="Times New Roman"/>
          <w:color w:val="000000" w:themeColor="text1"/>
          <w:sz w:val="22"/>
          <w:szCs w:val="22"/>
          <w:lang w:val="id-ID" w:eastAsia="en-US"/>
        </w:rPr>
        <w:t>Integer</w:t>
      </w:r>
      <w:r w:rsidR="00BB663C" w:rsidRPr="000B5E2B">
        <w:rPr>
          <w:rFonts w:ascii="Arial-BoldMT" w:eastAsia="Times New Roman" w:hAnsi="Arial-BoldMT" w:cs="Times New Roman"/>
          <w:color w:val="000000" w:themeColor="text1"/>
          <w:sz w:val="22"/>
          <w:szCs w:val="22"/>
          <w:lang w:val="id-ID" w:eastAsia="en-US"/>
        </w:rPr>
        <w:t xml:space="preserve"> </w:t>
      </w:r>
    </w:p>
    <w:p w14:paraId="4826BE18" w14:textId="236A45C9" w:rsidR="00BB663C" w:rsidRPr="000B5E2B" w:rsidRDefault="004A6320" w:rsidP="00BB663C">
      <w:pPr>
        <w:pStyle w:val="ListParagraph"/>
        <w:spacing w:after="0" w:line="360" w:lineRule="auto"/>
        <w:ind w:left="851" w:firstLine="567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Adalah bilangan bulat dalam ukuran acak. Tipe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data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int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digunakan untuk mewakili bilangan bulat.</w:t>
      </w:r>
    </w:p>
    <w:p w14:paraId="5B76EC43" w14:textId="77777777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-BoldMT" w:eastAsia="Times New Roman" w:hAnsi="Arial-BoldMT" w:cs="Times New Roman"/>
          <w:color w:val="000000" w:themeColor="text1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666666"/>
          <w:sz w:val="22"/>
          <w:szCs w:val="22"/>
          <w:lang w:val="id-ID" w:eastAsia="en-US"/>
        </w:rPr>
        <w:t xml:space="preserve">- </w:t>
      </w:r>
      <w:r w:rsidRPr="000B5E2B">
        <w:rPr>
          <w:rFonts w:ascii="Arial-BoldMT" w:eastAsia="Times New Roman" w:hAnsi="Arial-BoldMT" w:cs="Times New Roman"/>
          <w:color w:val="000000" w:themeColor="text1"/>
          <w:sz w:val="22"/>
          <w:szCs w:val="22"/>
          <w:lang w:val="id-ID" w:eastAsia="en-US"/>
        </w:rPr>
        <w:t>Double</w:t>
      </w:r>
    </w:p>
    <w:p w14:paraId="7BCE5F13" w14:textId="34B373D3" w:rsidR="004A6320" w:rsidRPr="000B5E2B" w:rsidRDefault="004A6320" w:rsidP="00BB663C">
      <w:pPr>
        <w:pStyle w:val="ListParagraph"/>
        <w:spacing w:after="0" w:line="360" w:lineRule="auto"/>
        <w:ind w:left="851" w:firstLine="567"/>
        <w:jc w:val="both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Double digunakan untuk merepresentasikan angka pecahan.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Sintaks untuk menyatakan nomor adalah seperti yang diberikan di bawah ini :</w:t>
      </w:r>
    </w:p>
    <w:tbl>
      <w:tblPr>
        <w:tblW w:w="0" w:type="auto"/>
        <w:tblInd w:w="1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4485"/>
      </w:tblGrid>
      <w:tr w:rsidR="004A6320" w:rsidRPr="000B5E2B" w14:paraId="4A85239B" w14:textId="77777777" w:rsidTr="00BB663C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2653F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 xml:space="preserve">int nama_var; 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 xml:space="preserve">double nama_var; </w:t>
            </w:r>
          </w:p>
        </w:tc>
        <w:tc>
          <w:tcPr>
            <w:tcW w:w="4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2F9C7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//mendeklarasikan variable integer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// mendeklarasikan a double variable</w:t>
            </w:r>
          </w:p>
        </w:tc>
      </w:tr>
    </w:tbl>
    <w:p w14:paraId="4CFF21D7" w14:textId="77777777" w:rsidR="00BB663C" w:rsidRPr="000B5E2B" w:rsidRDefault="00BB663C" w:rsidP="00BB663C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</w:p>
    <w:p w14:paraId="6A0C999D" w14:textId="2703184F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</w:t>
      </w:r>
    </w:p>
    <w:p w14:paraId="2DD61014" w14:textId="77777777" w:rsidR="00BB663C" w:rsidRPr="000B5E2B" w:rsidRDefault="004A6320" w:rsidP="00BB663C">
      <w:pPr>
        <w:pStyle w:val="ListParagraph"/>
        <w:spacing w:after="0" w:line="276" w:lineRule="auto"/>
        <w:ind w:left="851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void main() {</w:t>
      </w:r>
    </w:p>
    <w:p w14:paraId="4BF97551" w14:textId="77777777" w:rsidR="00BB663C" w:rsidRPr="000B5E2B" w:rsidRDefault="004A6320" w:rsidP="00BB663C">
      <w:pPr>
        <w:pStyle w:val="ListParagraph"/>
        <w:spacing w:after="0" w:line="276" w:lineRule="auto"/>
        <w:ind w:left="1418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// deklarasi integer</w:t>
      </w:r>
    </w:p>
    <w:p w14:paraId="6A6B5777" w14:textId="77777777" w:rsidR="00BB663C" w:rsidRPr="000B5E2B" w:rsidRDefault="004A6320" w:rsidP="00BB663C">
      <w:pPr>
        <w:pStyle w:val="ListParagraph"/>
        <w:spacing w:after="0" w:line="276" w:lineRule="auto"/>
        <w:ind w:left="1418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int num1 = 10;</w:t>
      </w:r>
    </w:p>
    <w:p w14:paraId="500C5B30" w14:textId="77777777" w:rsidR="00BB663C" w:rsidRPr="000B5E2B" w:rsidRDefault="004A6320" w:rsidP="00BB663C">
      <w:pPr>
        <w:pStyle w:val="ListParagraph"/>
        <w:spacing w:after="0" w:line="276" w:lineRule="auto"/>
        <w:ind w:left="1418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// deklarasi double value</w:t>
      </w:r>
    </w:p>
    <w:p w14:paraId="7619666E" w14:textId="77777777" w:rsidR="00BB663C" w:rsidRPr="000B5E2B" w:rsidRDefault="004A6320" w:rsidP="00BB663C">
      <w:pPr>
        <w:pStyle w:val="ListParagraph"/>
        <w:spacing w:after="0" w:line="276" w:lineRule="auto"/>
        <w:ind w:left="1418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double num2 = 10.50;</w:t>
      </w:r>
    </w:p>
    <w:p w14:paraId="0905ECDB" w14:textId="77777777" w:rsidR="00BB663C" w:rsidRPr="000B5E2B" w:rsidRDefault="004A6320" w:rsidP="00BB663C">
      <w:pPr>
        <w:pStyle w:val="ListParagraph"/>
        <w:spacing w:after="0" w:line="276" w:lineRule="auto"/>
        <w:ind w:left="1418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print(num1); // print variable num1</w:t>
      </w:r>
    </w:p>
    <w:p w14:paraId="48F1B3F9" w14:textId="77777777" w:rsidR="00BB663C" w:rsidRPr="000B5E2B" w:rsidRDefault="004A6320" w:rsidP="00BB663C">
      <w:pPr>
        <w:pStyle w:val="ListParagraph"/>
        <w:spacing w:after="0" w:line="276" w:lineRule="auto"/>
        <w:ind w:left="1418" w:firstLine="567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print(num2); // print variable num2</w:t>
      </w:r>
    </w:p>
    <w:p w14:paraId="0DD57ABB" w14:textId="77777777" w:rsidR="00BB663C" w:rsidRPr="000B5E2B" w:rsidRDefault="004A6320" w:rsidP="00BB663C">
      <w:pPr>
        <w:pStyle w:val="ListParagraph"/>
        <w:spacing w:after="0" w:line="276" w:lineRule="auto"/>
        <w:ind w:left="851" w:firstLine="567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}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</w:r>
    </w:p>
    <w:p w14:paraId="05FC988F" w14:textId="77777777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Dart akan memberikan output seperti ini</w:t>
      </w:r>
    </w:p>
    <w:p w14:paraId="7CB1F0C9" w14:textId="77777777" w:rsidR="00BB663C" w:rsidRPr="000B5E2B" w:rsidRDefault="004A6320" w:rsidP="00BB663C">
      <w:pPr>
        <w:pStyle w:val="ListParagraph"/>
        <w:spacing w:after="0" w:line="360" w:lineRule="auto"/>
        <w:ind w:left="851" w:firstLine="589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10.5</w:t>
      </w:r>
    </w:p>
    <w:tbl>
      <w:tblPr>
        <w:tblpPr w:leftFromText="180" w:rightFromText="180" w:vertAnchor="text" w:horzAnchor="page" w:tblpX="2146" w:tblpY="260"/>
        <w:tblW w:w="90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4395"/>
        <w:gridCol w:w="2977"/>
      </w:tblGrid>
      <w:tr w:rsidR="00BB663C" w:rsidRPr="000B5E2B" w14:paraId="324D162A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76CBE" w14:textId="58EAAD8F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Property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39981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Dekripsi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4CA99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>Contoh</w:t>
            </w:r>
          </w:p>
        </w:tc>
      </w:tr>
      <w:tr w:rsidR="00BB663C" w:rsidRPr="000B5E2B" w14:paraId="19055E0A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82724" w14:textId="6CCF775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hashcode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280C6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Me-return kode hash untuk nilai numerik.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2E698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 = 5000;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print(n.hashCode); }</w:t>
            </w:r>
          </w:p>
        </w:tc>
      </w:tr>
      <w:tr w:rsidR="00BB663C" w:rsidRPr="000B5E2B" w14:paraId="376C9F74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5732E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lastRenderedPageBreak/>
              <w:t xml:space="preserve">isFinite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0ABD7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true 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jika jumlahnya terbatas;</w:t>
            </w: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>false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, jika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tidak terbatas.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D21F5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 = 5000;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print(n.isFinite); }</w:t>
            </w:r>
          </w:p>
        </w:tc>
      </w:tr>
      <w:tr w:rsidR="00BB663C" w:rsidRPr="000B5E2B" w14:paraId="09ABB7C2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DEABF" w14:textId="418037D2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isInfinite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397C6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true 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jika jumlahnya adalah infinity(tidak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terbatas) positif atau tidak terbatasan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negatif; </w:t>
            </w: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>false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, jika tidak infinity.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26078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 = 5000;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print(n.isInfinite);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BB663C" w:rsidRPr="000B5E2B" w14:paraId="365D2BC2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550FD" w14:textId="2E6CB35A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isNegative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C6A4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true 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jika jumlahnya negatif;</w:t>
            </w: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false 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jika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sebaliknya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1350E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negNum = -10;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print(posNum.isNegative);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print(negNum.isNegative);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BB663C" w:rsidRPr="000B5E2B" w14:paraId="5BF45AF7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48ADE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sign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034E0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Return minus satu, nol atau plus satu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tergantung pada tanda dan nilai numerik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dari angka tersebut.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94121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negNum = -12;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valZero = 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print(posNum.sign);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print(negNum.sign);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print(valZero.sign);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BB663C" w:rsidRPr="000B5E2B" w14:paraId="234F8C84" w14:textId="77777777" w:rsidTr="00021CC5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2969D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isEven 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8D98E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Me-return nilai true jika nomornya adalah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bilangan genap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EF23C" w14:textId="77777777" w:rsidR="00BB663C" w:rsidRPr="000B5E2B" w:rsidRDefault="00BB663C" w:rsidP="00BB663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print(posNum.isEven);</w:t>
            </w:r>
          </w:p>
        </w:tc>
      </w:tr>
    </w:tbl>
    <w:p w14:paraId="003C8FEA" w14:textId="77777777" w:rsidR="008206B7" w:rsidRPr="000B5E2B" w:rsidRDefault="008206B7" w:rsidP="00BB663C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19BF7926" w14:textId="3CC8D913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NOTE:</w:t>
      </w:r>
    </w:p>
    <w:p w14:paraId="0E8D6EA2" w14:textId="77777777" w:rsidR="00045129" w:rsidRPr="000B5E2B" w:rsidRDefault="004A6320" w:rsidP="00045129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lastRenderedPageBreak/>
        <w:t>Dart akan throw exception (memberikan error) jika nilai pecahan diletakkan pada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variabel</w:t>
      </w:r>
      <w:r w:rsidR="00045129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integer.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</w:p>
    <w:p w14:paraId="5E94F04C" w14:textId="77777777" w:rsidR="00045129" w:rsidRPr="000B5E2B" w:rsidRDefault="00045129" w:rsidP="00045129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569BA99C" w14:textId="77777777" w:rsidR="00045129" w:rsidRPr="000B5E2B" w:rsidRDefault="004A6320" w:rsidP="00045129">
      <w:pPr>
        <w:pStyle w:val="ListParagraph"/>
        <w:spacing w:after="0" w:line="360" w:lineRule="auto"/>
        <w:ind w:left="851"/>
        <w:jc w:val="both"/>
        <w:rPr>
          <w:rFonts w:ascii="Arial-BoldMT" w:eastAsia="Times New Roman" w:hAnsi="Arial-BoldMT" w:cs="Times New Roman"/>
          <w:b/>
          <w:bCs/>
          <w:color w:val="auto"/>
          <w:sz w:val="22"/>
          <w:szCs w:val="22"/>
          <w:lang w:val="id-ID" w:eastAsia="en-US"/>
        </w:rPr>
      </w:pPr>
      <w:r w:rsidRPr="000B5E2B">
        <w:rPr>
          <w:rFonts w:ascii="Arial-BoldMT" w:eastAsia="Times New Roman" w:hAnsi="Arial-BoldMT" w:cs="Times New Roman"/>
          <w:b/>
          <w:bCs/>
          <w:color w:val="auto"/>
          <w:sz w:val="22"/>
          <w:szCs w:val="22"/>
          <w:lang w:val="id-ID" w:eastAsia="en-US"/>
        </w:rPr>
        <w:t>Parsing Number</w:t>
      </w:r>
      <w:r w:rsidR="00BB663C" w:rsidRPr="000B5E2B">
        <w:rPr>
          <w:rFonts w:ascii="Arial-BoldMT" w:eastAsia="Times New Roman" w:hAnsi="Arial-BoldMT" w:cs="Times New Roman"/>
          <w:b/>
          <w:bCs/>
          <w:color w:val="auto"/>
          <w:sz w:val="22"/>
          <w:szCs w:val="22"/>
          <w:lang w:val="id-ID" w:eastAsia="en-US"/>
        </w:rPr>
        <w:t xml:space="preserve"> </w:t>
      </w:r>
    </w:p>
    <w:p w14:paraId="1E9069E5" w14:textId="12D37E29" w:rsidR="00BB663C" w:rsidRPr="000B5E2B" w:rsidRDefault="004A6320" w:rsidP="00045129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Fungsi statis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parse()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memungkinkan penguraian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string yang</w:t>
      </w:r>
    </w:p>
    <w:p w14:paraId="72D41CF2" w14:textId="6ED35C14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berisi numerik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literal menjadi angka. contoh berikut menunjukkan hal yang</w:t>
      </w:r>
      <w:r w:rsidR="00BB663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sama :</w:t>
      </w:r>
    </w:p>
    <w:p w14:paraId="512754A3" w14:textId="77777777" w:rsidR="00BB663C" w:rsidRPr="000B5E2B" w:rsidRDefault="004A6320" w:rsidP="00BB663C">
      <w:pPr>
        <w:pStyle w:val="ListParagraph"/>
        <w:spacing w:after="0" w:line="360" w:lineRule="auto"/>
        <w:ind w:left="851" w:firstLine="589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void main() {</w:t>
      </w:r>
      <w:r w:rsidR="00BB663C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</w:p>
    <w:p w14:paraId="644F7AD6" w14:textId="77777777" w:rsidR="00BB663C" w:rsidRPr="000B5E2B" w:rsidRDefault="004A6320" w:rsidP="00BB663C">
      <w:pPr>
        <w:pStyle w:val="ListParagraph"/>
        <w:spacing w:after="0" w:line="360" w:lineRule="auto"/>
        <w:ind w:left="1440" w:firstLine="589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print(num.parse('12'));</w:t>
      </w:r>
    </w:p>
    <w:p w14:paraId="40C76571" w14:textId="77777777" w:rsidR="00BB663C" w:rsidRPr="000B5E2B" w:rsidRDefault="004A6320" w:rsidP="00BB663C">
      <w:pPr>
        <w:pStyle w:val="ListParagraph"/>
        <w:spacing w:after="0" w:line="360" w:lineRule="auto"/>
        <w:ind w:left="1440" w:firstLine="589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print(num.parse('10.91'));</w:t>
      </w:r>
    </w:p>
    <w:p w14:paraId="7319CBA4" w14:textId="08A7DC24" w:rsidR="00BB663C" w:rsidRPr="000B5E2B" w:rsidRDefault="004A6320" w:rsidP="00BB663C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lastRenderedPageBreak/>
        <w:t>}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Code di atas akan memberikan output</w:t>
      </w:r>
    </w:p>
    <w:p w14:paraId="2AB4FAE4" w14:textId="1CC89A79" w:rsidR="0030128E" w:rsidRPr="000B5E2B" w:rsidRDefault="0030128E" w:rsidP="00BB663C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12</w:t>
      </w:r>
    </w:p>
    <w:p w14:paraId="67E430C7" w14:textId="77777777" w:rsidR="00BB663C" w:rsidRPr="000B5E2B" w:rsidRDefault="004A6320" w:rsidP="00BB663C">
      <w:pPr>
        <w:pStyle w:val="ListParagraph"/>
        <w:spacing w:after="0" w:line="360" w:lineRule="auto"/>
        <w:ind w:left="851" w:firstLine="589"/>
        <w:jc w:val="both"/>
        <w:rPr>
          <w:rFonts w:ascii="Arial-BoldMT" w:eastAsia="Times New Roman" w:hAnsi="Arial-BoldMT" w:cs="Times New Roman"/>
          <w:b/>
          <w:bCs/>
          <w:color w:val="434343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10.91</w:t>
      </w:r>
      <w:r w:rsidRPr="000B5E2B"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  <w:br/>
      </w:r>
    </w:p>
    <w:p w14:paraId="6BFB6AE0" w14:textId="77777777" w:rsidR="00BB663C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Arial-BoldMT" w:eastAsia="Times New Roman" w:hAnsi="Arial-BoldMT" w:cs="Times New Roman"/>
          <w:b/>
          <w:bCs/>
          <w:color w:val="000000" w:themeColor="text1"/>
          <w:sz w:val="22"/>
          <w:szCs w:val="22"/>
          <w:lang w:val="id-ID" w:eastAsia="en-US"/>
        </w:rPr>
      </w:pPr>
      <w:r w:rsidRPr="000B5E2B">
        <w:rPr>
          <w:rFonts w:ascii="Arial-BoldMT" w:eastAsia="Times New Roman" w:hAnsi="Arial-BoldMT" w:cs="Times New Roman"/>
          <w:b/>
          <w:bCs/>
          <w:color w:val="000000" w:themeColor="text1"/>
          <w:sz w:val="22"/>
          <w:szCs w:val="22"/>
          <w:lang w:val="id-ID" w:eastAsia="en-US"/>
        </w:rPr>
        <w:t>Property dari Number</w:t>
      </w:r>
    </w:p>
    <w:p w14:paraId="70B3C2C1" w14:textId="2C0F8F5B" w:rsidR="004A6320" w:rsidRPr="000B5E2B" w:rsidRDefault="004A6320" w:rsidP="00BB663C">
      <w:pPr>
        <w:pStyle w:val="ListParagraph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Tabel berikut mencantumkan properti yang dimiliki oleh Number pada Dart.</w:t>
      </w:r>
    </w:p>
    <w:p w14:paraId="38295887" w14:textId="77777777" w:rsidR="0030128E" w:rsidRPr="000B5E2B" w:rsidRDefault="0030128E" w:rsidP="0030128E">
      <w:pPr>
        <w:spacing w:after="0" w:line="240" w:lineRule="auto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</w:p>
    <w:tbl>
      <w:tblPr>
        <w:tblW w:w="9167" w:type="dxa"/>
        <w:tblInd w:w="8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252"/>
        <w:gridCol w:w="3360"/>
      </w:tblGrid>
      <w:tr w:rsidR="0030128E" w:rsidRPr="000B5E2B" w14:paraId="25DA6D76" w14:textId="77777777" w:rsidTr="0025708E">
        <w:trPr>
          <w:tblHeader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4BC8A" w14:textId="11667403" w:rsidR="0030128E" w:rsidRPr="000B5E2B" w:rsidRDefault="0030128E" w:rsidP="003012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>Property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1D758" w14:textId="227D43AD" w:rsidR="0030128E" w:rsidRPr="000B5E2B" w:rsidRDefault="0030128E" w:rsidP="003012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>Dekripsi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F234F" w14:textId="77777777" w:rsidR="0030128E" w:rsidRPr="000B5E2B" w:rsidRDefault="0030128E" w:rsidP="003012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>Contoh</w:t>
            </w:r>
          </w:p>
        </w:tc>
      </w:tr>
      <w:tr w:rsidR="0030128E" w:rsidRPr="000B5E2B" w14:paraId="192DD284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0096" w14:textId="015F27FD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hashcode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16796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Me-return kode hash untuk nilai numerik.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217C8" w14:textId="77777777" w:rsidR="0030128E" w:rsidRPr="000B5E2B" w:rsidRDefault="0030128E" w:rsidP="0030128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 = 5000;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 xml:space="preserve">print(n.hashCode); </w:t>
            </w:r>
          </w:p>
          <w:p w14:paraId="079FD151" w14:textId="3A99FA3F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}</w:t>
            </w:r>
          </w:p>
        </w:tc>
      </w:tr>
      <w:tr w:rsidR="0030128E" w:rsidRPr="000B5E2B" w14:paraId="3D673C3E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1CD60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isFinite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090ED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true </w:t>
            </w:r>
            <w:r w:rsidRPr="000B5E2B">
              <w:rPr>
                <w:rFonts w:ascii="Gautami" w:eastAsia="Times New Roman" w:hAnsi="Gautami" w:cs="Gautami"/>
                <w:color w:val="000000"/>
                <w:szCs w:val="24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jika jumlahnya terbatas;</w:t>
            </w: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>false</w:t>
            </w:r>
            <w:r w:rsidRPr="000B5E2B">
              <w:rPr>
                <w:rFonts w:ascii="Gautami" w:eastAsia="Times New Roman" w:hAnsi="Gautami" w:cs="Gautami"/>
                <w:color w:val="000000"/>
                <w:szCs w:val="24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, jika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tidak terbatas. 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12022" w14:textId="77777777" w:rsidR="0030128E" w:rsidRPr="000B5E2B" w:rsidRDefault="0030128E" w:rsidP="0030128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 = 5000;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 xml:space="preserve">print(n.isFinite); </w:t>
            </w:r>
          </w:p>
          <w:p w14:paraId="63A49EA6" w14:textId="76F725C6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}</w:t>
            </w:r>
          </w:p>
        </w:tc>
      </w:tr>
      <w:tr w:rsidR="0030128E" w:rsidRPr="000B5E2B" w14:paraId="042FEB5B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EEC9E" w14:textId="6D8F5826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isInfinite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837EC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true </w:t>
            </w:r>
            <w:r w:rsidRPr="000B5E2B">
              <w:rPr>
                <w:rFonts w:ascii="Gautami" w:eastAsia="Times New Roman" w:hAnsi="Gautami" w:cs="Gautami"/>
                <w:color w:val="000000"/>
                <w:szCs w:val="24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jika jumlahnya adalah infinity(tidak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terbatas) positif atau tidak terbatasan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negatif; </w:t>
            </w: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>false</w:t>
            </w:r>
            <w:r w:rsidRPr="000B5E2B">
              <w:rPr>
                <w:rFonts w:ascii="Gautami" w:eastAsia="Times New Roman" w:hAnsi="Gautami" w:cs="Gautami"/>
                <w:color w:val="000000"/>
                <w:szCs w:val="24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, jika tidak infinity. 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6405D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 = 5000;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print(n.isInfinite);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30128E" w:rsidRPr="000B5E2B" w14:paraId="6D97A93F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4C50C" w14:textId="344FD3F2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isNegative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81FAB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true </w:t>
            </w:r>
            <w:r w:rsidRPr="000B5E2B">
              <w:rPr>
                <w:rFonts w:ascii="Gautami" w:eastAsia="Times New Roman" w:hAnsi="Gautami" w:cs="Gautami"/>
                <w:color w:val="000000"/>
                <w:szCs w:val="24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jika jumlahnya negatif;</w:t>
            </w:r>
            <w:r w:rsidRPr="000B5E2B">
              <w:rPr>
                <w:rFonts w:ascii="Verdana-BoldItalic" w:eastAsia="Times New Roman" w:hAnsi="Verdana-BoldItalic" w:cs="Times New Roman"/>
                <w:b/>
                <w:bCs/>
                <w:i/>
                <w:iCs/>
                <w:color w:val="000000"/>
                <w:sz w:val="22"/>
                <w:szCs w:val="22"/>
                <w:lang w:val="id-ID" w:eastAsia="en-US"/>
              </w:rPr>
              <w:t xml:space="preserve">false </w:t>
            </w:r>
            <w:r w:rsidRPr="000B5E2B">
              <w:rPr>
                <w:rFonts w:ascii="Gautami" w:eastAsia="Times New Roman" w:hAnsi="Gautami" w:cs="Gautami"/>
                <w:color w:val="000000"/>
                <w:szCs w:val="24"/>
                <w:lang w:val="id-ID" w:eastAsia="en-US"/>
              </w:rPr>
              <w:t>​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jika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sebaliknya 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D9CF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negNum = -10;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print(posNum.isNegative);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print(negNum.isNegative);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30128E" w:rsidRPr="000B5E2B" w14:paraId="3AF4DF61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4C7ED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sign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6BA9E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Return minus satu, nol atau plus satu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tergantung pada tanda dan nilai numerik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dari angka tersebut. 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326B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negNum = -12;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valZero = 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print(posNum.sign);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print(negNum.sign);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print(valZero.sign);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30128E" w:rsidRPr="000B5E2B" w14:paraId="66F35A1F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A6208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isEven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B44E" w14:textId="77777777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 xml:space="preserve">Me-return nilai true jika nomornya adalah 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bilangan genap 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26833" w14:textId="77777777" w:rsidR="0030128E" w:rsidRPr="000B5E2B" w:rsidRDefault="0030128E" w:rsidP="0030128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print(posNum.isEven);</w:t>
            </w:r>
          </w:p>
          <w:p w14:paraId="27B507A7" w14:textId="22342A7F" w:rsidR="0030128E" w:rsidRPr="000B5E2B" w:rsidRDefault="0030128E" w:rsidP="003012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}</w:t>
            </w:r>
          </w:p>
        </w:tc>
      </w:tr>
      <w:tr w:rsidR="0030128E" w:rsidRPr="000B5E2B" w14:paraId="629B3524" w14:textId="77777777" w:rsidTr="0025708E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14B93" w14:textId="013733C9" w:rsidR="0030128E" w:rsidRPr="000B5E2B" w:rsidRDefault="0030128E" w:rsidP="0030128E">
            <w:pPr>
              <w:spacing w:after="0" w:line="240" w:lineRule="auto"/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</w:pPr>
            <w:r w:rsidRPr="000B5E2B">
              <w:rPr>
                <w:rFonts w:ascii="Verdana-Bold" w:eastAsia="Times New Roman" w:hAnsi="Verdana-Bold" w:cs="Times New Roman"/>
                <w:b/>
                <w:bCs/>
                <w:color w:val="313131"/>
                <w:sz w:val="22"/>
                <w:szCs w:val="22"/>
                <w:lang w:val="id-ID" w:eastAsia="en-US"/>
              </w:rPr>
              <w:t xml:space="preserve">isOdd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CF768" w14:textId="3DCA4796" w:rsidR="0030128E" w:rsidRPr="000B5E2B" w:rsidRDefault="0030128E" w:rsidP="0030128E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</w:pP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t>Me-return nilai true jika nomor tersebut</w:t>
            </w:r>
            <w:r w:rsidRPr="000B5E2B">
              <w:rPr>
                <w:rFonts w:ascii="Verdana" w:eastAsia="Times New Roman" w:hAnsi="Verdana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adalah angka ganjil. 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3535A" w14:textId="77777777" w:rsidR="0030128E" w:rsidRPr="000B5E2B" w:rsidRDefault="0030128E" w:rsidP="0030128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int posNum = 10;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print(posNum.isOdd);</w:t>
            </w:r>
          </w:p>
          <w:p w14:paraId="6E0C22AD" w14:textId="74C18001" w:rsidR="0030128E" w:rsidRPr="000B5E2B" w:rsidRDefault="0030128E" w:rsidP="0030128E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}</w:t>
            </w:r>
          </w:p>
        </w:tc>
      </w:tr>
    </w:tbl>
    <w:p w14:paraId="02544924" w14:textId="5D784501" w:rsidR="0030128E" w:rsidRPr="000B5E2B" w:rsidRDefault="0030128E" w:rsidP="0030128E">
      <w:pPr>
        <w:spacing w:after="0" w:line="240" w:lineRule="auto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​​ </w:t>
      </w:r>
      <w:r w:rsidRPr="000B5E2B"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  <w:br/>
      </w:r>
    </w:p>
    <w:p w14:paraId="26C711B5" w14:textId="77777777" w:rsidR="0030128E" w:rsidRPr="000B5E2B" w:rsidRDefault="0030128E" w:rsidP="0030128E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</w:p>
    <w:p w14:paraId="0A07DC79" w14:textId="72B5C830" w:rsidR="006B323E" w:rsidRPr="000B5E2B" w:rsidRDefault="00F453B6" w:rsidP="00045129">
      <w:pPr>
        <w:ind w:left="851"/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</w:pP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br w:type="page"/>
      </w:r>
      <w:r w:rsidR="004A6320"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lastRenderedPageBreak/>
        <w:t>Strings</w:t>
      </w:r>
    </w:p>
    <w:p w14:paraId="3F629486" w14:textId="77777777" w:rsidR="006B323E" w:rsidRPr="000B5E2B" w:rsidRDefault="004A6320" w:rsidP="006B323E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Tipe data String mewakili urutan karakter. String Dart adalah urutan unit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kode UTF 16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MT" w:eastAsia="Times New Roman" w:hAnsi="ArialMT" w:cs="Times New Roman"/>
          <w:color w:val="000000"/>
          <w:sz w:val="14"/>
          <w:szCs w:val="14"/>
          <w:lang w:val="id-ID" w:eastAsia="en-US"/>
        </w:rPr>
        <w:t>1</w:t>
      </w:r>
      <w:r w:rsidRPr="000B5E2B">
        <w:rPr>
          <w:rFonts w:ascii="Gautami" w:eastAsia="Times New Roman" w:hAnsi="Gautami" w:cs="Gautami"/>
          <w:color w:val="000000"/>
          <w:sz w:val="14"/>
          <w:szCs w:val="14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. Nilai string di Dart dapat direpresentasikan menggunakan kutip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tunggal (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 xml:space="preserve">„ </w:t>
      </w:r>
      <w:r w:rsidRPr="000B5E2B">
        <w:rPr>
          <w:rFonts w:ascii="MS-Gothic" w:eastAsia="Times New Roman" w:hAnsi="MS-Gothic" w:cs="Times New Roman"/>
          <w:color w:val="000000"/>
          <w:sz w:val="22"/>
          <w:szCs w:val="22"/>
          <w:lang w:val="id-ID" w:eastAsia="en-US"/>
        </w:rPr>
        <w:t>‟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) atau ganda (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“ ”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) atau tiga (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 xml:space="preserve">„ „ „ </w:t>
      </w:r>
      <w:r w:rsidRPr="000B5E2B">
        <w:rPr>
          <w:rFonts w:ascii="MS-Gothic" w:eastAsia="Times New Roman" w:hAnsi="MS-Gothic" w:cs="Times New Roman"/>
          <w:color w:val="000000"/>
          <w:sz w:val="22"/>
          <w:szCs w:val="22"/>
          <w:lang w:val="id-ID" w:eastAsia="en-US"/>
        </w:rPr>
        <w:t>‟ ‟ ‟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). String baris tunggal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direpresentasikan menggunakan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tanda kutip tunggal atau ganda. Kutipan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rangkap(kutip tiga) digunakan untuk mewakili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string multi-line.</w:t>
      </w:r>
    </w:p>
    <w:p w14:paraId="323E52B8" w14:textId="77777777" w:rsidR="006B323E" w:rsidRPr="000B5E2B" w:rsidRDefault="004A6320" w:rsidP="006B323E">
      <w:pPr>
        <w:pStyle w:val="ListParagraph"/>
        <w:spacing w:after="0" w:line="360" w:lineRule="auto"/>
        <w:ind w:left="851" w:firstLine="589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Syntax string pada Dart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//kutip satu dan dua untuk string satu line (tunggal)</w:t>
      </w:r>
    </w:p>
    <w:p w14:paraId="63F085E6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variable_name = 'value'</w:t>
      </w:r>
    </w:p>
    <w:p w14:paraId="5E2CA4EB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variable_name = ''value''</w:t>
      </w:r>
    </w:p>
    <w:p w14:paraId="2ED3A6C1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//kutip rangkap (tiga) untuk string multi-line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</w:p>
    <w:p w14:paraId="5EECF520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variable_name = '''line1</w:t>
      </w:r>
    </w:p>
    <w:p w14:paraId="56E9A740" w14:textId="54E4C2D2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line2'''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  <w:t xml:space="preserve">String variable_name= 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“””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line1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</w:p>
    <w:p w14:paraId="0FDBE00D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Line2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”””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</w:r>
    </w:p>
    <w:p w14:paraId="301EF25F" w14:textId="056F09E9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: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br/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void main() {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</w:p>
    <w:p w14:paraId="10442409" w14:textId="77777777" w:rsidR="006B323E" w:rsidRPr="000B5E2B" w:rsidRDefault="004A6320" w:rsidP="006B323E">
      <w:pPr>
        <w:pStyle w:val="ListParagraph"/>
        <w:spacing w:after="0" w:line="360" w:lineRule="auto"/>
        <w:ind w:left="156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str1 = 'string satu baris';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</w:p>
    <w:p w14:paraId="744B5AA0" w14:textId="77777777" w:rsidR="006B323E" w:rsidRPr="000B5E2B" w:rsidRDefault="004A6320" w:rsidP="006B323E">
      <w:pPr>
        <w:pStyle w:val="ListParagraph"/>
        <w:spacing w:after="0" w:line="360" w:lineRule="auto"/>
        <w:ind w:left="156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str2 = "string satu baris";</w:t>
      </w:r>
    </w:p>
    <w:p w14:paraId="64578232" w14:textId="77777777" w:rsidR="006B323E" w:rsidRPr="000B5E2B" w:rsidRDefault="004A6320" w:rsidP="006B323E">
      <w:pPr>
        <w:pStyle w:val="ListParagraph"/>
        <w:spacing w:after="0" w:line="360" w:lineRule="auto"/>
        <w:ind w:left="156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str3 = '''multiline string''';</w:t>
      </w:r>
    </w:p>
    <w:p w14:paraId="6FD9A921" w14:textId="77777777" w:rsidR="006B323E" w:rsidRPr="000B5E2B" w:rsidRDefault="004A6320" w:rsidP="006B323E">
      <w:pPr>
        <w:pStyle w:val="ListParagraph"/>
        <w:spacing w:after="0" w:line="360" w:lineRule="auto"/>
        <w:ind w:left="156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str4 = """multiline string""";</w:t>
      </w:r>
    </w:p>
    <w:p w14:paraId="21A0AA2D" w14:textId="77777777" w:rsidR="006B323E" w:rsidRPr="000B5E2B" w:rsidRDefault="004A6320" w:rsidP="006B323E">
      <w:pPr>
        <w:pStyle w:val="ListParagraph"/>
        <w:spacing w:after="0" w:line="360" w:lineRule="auto"/>
        <w:ind w:left="156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print(str1);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  <w:t>print(str2);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  <w:t>print(str3);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br/>
        <w:t>print(str4);</w:t>
      </w:r>
    </w:p>
    <w:p w14:paraId="2F5E7E5D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}</w:t>
      </w:r>
    </w:p>
    <w:p w14:paraId="30C91BAF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Code di atas akan memberikan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ItalicMT" w:eastAsia="Times New Roman" w:hAnsi="Arial-ItalicMT" w:cs="Times New Roman"/>
          <w:i/>
          <w:iCs/>
          <w:color w:val="000000"/>
          <w:sz w:val="22"/>
          <w:szCs w:val="22"/>
          <w:lang w:val="id-ID" w:eastAsia="en-US"/>
        </w:rPr>
        <w:t>Output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seperti ini </w:t>
      </w:r>
    </w:p>
    <w:p w14:paraId="0E3D0AE6" w14:textId="1ACEC3F0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satu baris</w:t>
      </w:r>
    </w:p>
    <w:p w14:paraId="75F1E58C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satu baris</w:t>
      </w:r>
    </w:p>
    <w:p w14:paraId="23C57E88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multiline string</w:t>
      </w:r>
    </w:p>
    <w:p w14:paraId="2B4DEC1E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multiline string</w:t>
      </w:r>
    </w:p>
    <w:p w14:paraId="1BDFABA4" w14:textId="77777777" w:rsidR="006B323E" w:rsidRPr="000B5E2B" w:rsidRDefault="006B323E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</w:p>
    <w:p w14:paraId="035D4C7E" w14:textId="77777777" w:rsidR="006B323E" w:rsidRPr="000B5E2B" w:rsidRDefault="004A6320" w:rsidP="006B323E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1 UTF-16 (16-bit Unicode Transformation Format) adalah pengkodean karakter yang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mampu mengkodekan semua 1.112.064 poin kode yang valid dari Unicode. Pengkodean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panjang variabel, karena titik kode dikodekan dengan satu atau dua unit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lastRenderedPageBreak/>
        <w:t>kode 16-bit (juga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lihat Perbandingan pengkodean Unicode untuk perbandingan UTF-8, -16 &amp; -32)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</w:p>
    <w:p w14:paraId="0D14DD94" w14:textId="77777777" w:rsidR="006B323E" w:rsidRPr="000B5E2B" w:rsidRDefault="006B323E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 w:themeColor="text1"/>
          <w:sz w:val="22"/>
          <w:szCs w:val="22"/>
          <w:lang w:val="id-ID" w:eastAsia="en-US"/>
        </w:rPr>
      </w:pPr>
    </w:p>
    <w:p w14:paraId="5DEAC2DA" w14:textId="0AFB6498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b/>
          <w:bCs/>
          <w:color w:val="666666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 w:themeColor="text1"/>
          <w:sz w:val="22"/>
          <w:szCs w:val="22"/>
          <w:lang w:val="id-ID" w:eastAsia="en-US"/>
        </w:rPr>
        <w:t>String Interpolation(interpolasi)</w:t>
      </w:r>
    </w:p>
    <w:p w14:paraId="791A9146" w14:textId="77777777" w:rsidR="006B323E" w:rsidRPr="000B5E2B" w:rsidRDefault="004A6320" w:rsidP="006B323E">
      <w:pPr>
        <w:pStyle w:val="ListParagraph"/>
        <w:spacing w:after="0" w:line="360" w:lineRule="auto"/>
        <w:ind w:left="851" w:firstLine="58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Proses membuat string baru dengan menambahkan nilai ke string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statis disebut sebagai penggabungan atau interpolasi. Dengan kata lain, itu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adalah proses menambahkan string ke string lain.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</w:p>
    <w:p w14:paraId="3D996B52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Operator plus (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+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) adalah mekanisme yang biasa digunakan untuk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menyatukan / menyisipkan string.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</w:p>
    <w:p w14:paraId="777ABB77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1</w:t>
      </w:r>
    </w:p>
    <w:p w14:paraId="78A59024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void main() {</w:t>
      </w:r>
    </w:p>
    <w:p w14:paraId="7365C771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str1 = "hello";</w:t>
      </w:r>
    </w:p>
    <w:p w14:paraId="1DA3A89B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str2 = "world";</w:t>
      </w:r>
    </w:p>
    <w:p w14:paraId="5522384D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tambah = str1+str2;</w:t>
      </w:r>
    </w:p>
    <w:p w14:paraId="0B4AF034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print("string yang digabungkan : ${tambah}");</w:t>
      </w:r>
    </w:p>
    <w:p w14:paraId="278EA085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} </w:t>
      </w:r>
    </w:p>
    <w:p w14:paraId="03BBB21E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Output yang akan diberikan akan seperti dibawah ini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string yang digabungkan : helloworld</w:t>
      </w:r>
    </w:p>
    <w:p w14:paraId="609C6AE6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2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</w:p>
    <w:p w14:paraId="4BF29204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Kita dapat menggunakan " 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$ { }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 xml:space="preserve">​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", dapat digunakan untuk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menginterpolasi nilai ekspresi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Dart dalam string. Contoh berikut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menggambarkan hal yang sama.</w:t>
      </w:r>
    </w:p>
    <w:p w14:paraId="6932150F" w14:textId="77777777" w:rsidR="006B323E" w:rsidRPr="000B5E2B" w:rsidRDefault="006B323E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V</w:t>
      </w:r>
      <w:r w:rsidR="004A6320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oid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  <w:r w:rsidR="004A6320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main() {</w:t>
      </w:r>
    </w:p>
    <w:p w14:paraId="6FFBE0F4" w14:textId="77777777" w:rsidR="006B323E" w:rsidRPr="000B5E2B" w:rsidRDefault="006B323E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I</w:t>
      </w:r>
      <w:r w:rsidR="004A6320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nt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  <w:r w:rsidR="004A6320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n=1+1;</w:t>
      </w:r>
    </w:p>
    <w:p w14:paraId="4B8FFA32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str1 = "1 tambah 1 sama dengan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${n}"; </w:t>
      </w:r>
    </w:p>
    <w:p w14:paraId="6C26A7C4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print(str1);</w:t>
      </w:r>
      <w:r w:rsidRPr="000B5E2B">
        <w:rPr>
          <w:rFonts w:ascii="Times New Roman" w:eastAsia="Times New Roman" w:hAnsi="Times New Roman" w:cs="Times New Roman"/>
          <w:color w:val="auto"/>
          <w:szCs w:val="24"/>
          <w:lang w:val="id-ID" w:eastAsia="en-US"/>
        </w:rPr>
        <w:br/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String str2 = "2 tambah 2 sama dengan</w:t>
      </w:r>
      <w:r w:rsidR="006B323E"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 xml:space="preserve">${2+2}"; </w:t>
      </w:r>
    </w:p>
    <w:p w14:paraId="4D3F8BFC" w14:textId="77777777" w:rsidR="006B323E" w:rsidRPr="000B5E2B" w:rsidRDefault="004A6320" w:rsidP="006B323E">
      <w:pPr>
        <w:pStyle w:val="ListParagraph"/>
        <w:spacing w:after="0" w:line="360" w:lineRule="auto"/>
        <w:ind w:left="1440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print(str2);</w:t>
      </w:r>
    </w:p>
    <w:p w14:paraId="1A252F45" w14:textId="1F93232A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}</w:t>
      </w:r>
    </w:p>
    <w:p w14:paraId="37AFFCAC" w14:textId="5D37280A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Code di atas akan memberikan output 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–</w:t>
      </w:r>
    </w:p>
    <w:p w14:paraId="46DED733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1 tambah 1 sama dengan 2</w:t>
      </w:r>
    </w:p>
    <w:p w14:paraId="30F25346" w14:textId="77777777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</w:pPr>
      <w:r w:rsidRPr="000B5E2B">
        <w:rPr>
          <w:rFonts w:ascii="Consolas" w:eastAsia="Times New Roman" w:hAnsi="Consolas" w:cs="Consolas"/>
          <w:color w:val="000000"/>
          <w:sz w:val="22"/>
          <w:szCs w:val="22"/>
          <w:lang w:val="id-ID" w:eastAsia="en-US"/>
        </w:rPr>
        <w:t>2 tambah 2 sama dengan 4</w:t>
      </w:r>
    </w:p>
    <w:p w14:paraId="07260066" w14:textId="77777777" w:rsidR="006B323E" w:rsidRPr="000B5E2B" w:rsidRDefault="006B323E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666666"/>
          <w:sz w:val="22"/>
          <w:szCs w:val="22"/>
          <w:lang w:val="id-ID" w:eastAsia="en-US"/>
        </w:rPr>
      </w:pPr>
    </w:p>
    <w:p w14:paraId="00EA8C54" w14:textId="77777777" w:rsidR="00F453B6" w:rsidRPr="000B5E2B" w:rsidRDefault="00F453B6">
      <w:pPr>
        <w:rPr>
          <w:rFonts w:ascii="ArialMT" w:eastAsia="Times New Roman" w:hAnsi="ArialMT" w:cs="Times New Roman"/>
          <w:b/>
          <w:bCs/>
          <w:color w:val="000000" w:themeColor="text1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 w:themeColor="text1"/>
          <w:sz w:val="22"/>
          <w:szCs w:val="22"/>
          <w:lang w:val="id-ID" w:eastAsia="en-US"/>
        </w:rPr>
        <w:br w:type="page"/>
      </w:r>
    </w:p>
    <w:p w14:paraId="7D7073FC" w14:textId="2B47EA0C" w:rsidR="006B323E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b/>
          <w:bCs/>
          <w:color w:val="666666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 w:themeColor="text1"/>
          <w:sz w:val="22"/>
          <w:szCs w:val="22"/>
          <w:lang w:val="id-ID" w:eastAsia="en-US"/>
        </w:rPr>
        <w:lastRenderedPageBreak/>
        <w:t>String Properties</w:t>
      </w:r>
    </w:p>
    <w:p w14:paraId="37A2F11B" w14:textId="1D74CA43" w:rsidR="004A6320" w:rsidRPr="000B5E2B" w:rsidRDefault="004A6320" w:rsidP="006B323E">
      <w:pPr>
        <w:pStyle w:val="ListParagraph"/>
        <w:spacing w:after="0" w:line="360" w:lineRule="auto"/>
        <w:ind w:left="851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Properti string pada tabel berikut hanya dapat</w:t>
      </w:r>
      <w:r w:rsidR="006B323E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dibaca(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-ItalicMT" w:eastAsia="Times New Roman" w:hAnsi="Arial-ItalicMT" w:cs="Times New Roman"/>
          <w:i/>
          <w:iCs/>
          <w:color w:val="000000"/>
          <w:sz w:val="22"/>
          <w:szCs w:val="22"/>
          <w:lang w:val="id-ID" w:eastAsia="en-US"/>
        </w:rPr>
        <w:t>read-only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 ​</w:t>
      </w:r>
      <w:r w:rsidRPr="000B5E2B">
        <w:rPr>
          <w:rFonts w:ascii="Arial-ItalicMT" w:eastAsia="Times New Roman" w:hAnsi="Arial-ItalicMT" w:cs="Times New Roman"/>
          <w:i/>
          <w:iCs/>
          <w:color w:val="000000"/>
          <w:sz w:val="22"/>
          <w:szCs w:val="22"/>
          <w:lang w:val="id-ID" w:eastAsia="en-US"/>
        </w:rPr>
        <w:t>properties</w:t>
      </w:r>
      <w:r w:rsidRPr="000B5E2B">
        <w:rPr>
          <w:rFonts w:ascii="Gautami" w:eastAsia="Times New Roman" w:hAnsi="Gautami" w:cs="Gautami"/>
          <w:color w:val="000000"/>
          <w:sz w:val="22"/>
          <w:szCs w:val="22"/>
          <w:lang w:val="id-ID" w:eastAsia="en-US"/>
        </w:rPr>
        <w:t>​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).</w:t>
      </w:r>
    </w:p>
    <w:tbl>
      <w:tblPr>
        <w:tblW w:w="8070" w:type="dxa"/>
        <w:tblInd w:w="49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95"/>
        <w:gridCol w:w="3975"/>
      </w:tblGrid>
      <w:tr w:rsidR="004A6320" w:rsidRPr="000B5E2B" w14:paraId="1042A187" w14:textId="77777777" w:rsidTr="006B323E"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8768C" w14:textId="24803E8A" w:rsidR="004A6320" w:rsidRPr="000B5E2B" w:rsidRDefault="004A6320" w:rsidP="006B323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Cs w:val="24"/>
                <w:lang w:val="id-ID" w:eastAsia="en-US"/>
              </w:rPr>
            </w:pPr>
            <w:r w:rsidRPr="000B5E2B">
              <w:rPr>
                <w:rFonts w:ascii="ArialMT" w:eastAsia="Times New Roman" w:hAnsi="Arial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t>Properti dan Deskripsinya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89541" w14:textId="77777777" w:rsidR="004A6320" w:rsidRPr="000B5E2B" w:rsidRDefault="004A6320" w:rsidP="006B323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Cs w:val="24"/>
                <w:lang w:val="id-ID" w:eastAsia="en-US"/>
              </w:rPr>
            </w:pPr>
            <w:r w:rsidRPr="000B5E2B">
              <w:rPr>
                <w:rFonts w:ascii="ArialMT" w:eastAsia="Times New Roman" w:hAnsi="Arial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t>Contoh</w:t>
            </w:r>
          </w:p>
        </w:tc>
      </w:tr>
      <w:tr w:rsidR="004A6320" w:rsidRPr="000B5E2B" w14:paraId="360EE117" w14:textId="77777777" w:rsidTr="006B323E"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B7ED9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Arial-BoldMT" w:eastAsia="Times New Roman" w:hAnsi="Arial-Bold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t>codeUnits</w:t>
            </w:r>
            <w:r w:rsidRPr="000B5E2B">
              <w:rPr>
                <w:rFonts w:ascii="Arial-BoldMT" w:eastAsia="Times New Roman" w:hAnsi="Arial-Bold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br/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t xml:space="preserve">Me-return daftar unit kode UTF-16 </w:t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yang tidak dapat dimodifikasi dari </w:t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string ini. 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E3D9F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String str = "Hello";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print(str.codeUnits);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4A6320" w:rsidRPr="000B5E2B" w14:paraId="51100309" w14:textId="77777777" w:rsidTr="006B323E"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E1195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Arial-BoldMT" w:eastAsia="Times New Roman" w:hAnsi="Arial-Bold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t>isEmpty</w:t>
            </w:r>
            <w:r w:rsidRPr="000B5E2B">
              <w:rPr>
                <w:rFonts w:ascii="Arial-BoldMT" w:eastAsia="Times New Roman" w:hAnsi="Arial-Bold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br/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t xml:space="preserve">Return true jika string tidak memiliki </w:t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value atau </w:t>
            </w:r>
            <w:r w:rsidRPr="000B5E2B">
              <w:rPr>
                <w:rFonts w:ascii="Arial-ItalicMT" w:eastAsia="Times New Roman" w:hAnsi="Arial-ItalicMT" w:cs="Times New Roman"/>
                <w:i/>
                <w:iCs/>
                <w:color w:val="000000"/>
                <w:sz w:val="22"/>
                <w:szCs w:val="22"/>
                <w:lang w:val="id-ID" w:eastAsia="en-US"/>
              </w:rPr>
              <w:t>empty</w:t>
            </w:r>
            <w:r w:rsidRPr="000B5E2B">
              <w:rPr>
                <w:rFonts w:ascii="Gautami" w:eastAsia="Times New Roman" w:hAnsi="Gautami" w:cs="Gautami"/>
                <w:color w:val="000000"/>
                <w:sz w:val="22"/>
                <w:szCs w:val="22"/>
                <w:lang w:val="id-ID" w:eastAsia="en-US"/>
              </w:rPr>
              <w:t>​</w:t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t xml:space="preserve">(kosong). 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5865A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String str = "Hello";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print(str.isEmpty);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  <w:tr w:rsidR="004A6320" w:rsidRPr="000B5E2B" w14:paraId="55FD164B" w14:textId="77777777" w:rsidTr="006B323E"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15006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Arial-BoldMT" w:eastAsia="Times New Roman" w:hAnsi="Arial-Bold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t>Length</w:t>
            </w:r>
            <w:r w:rsidRPr="000B5E2B">
              <w:rPr>
                <w:rFonts w:ascii="Arial-BoldMT" w:eastAsia="Times New Roman" w:hAnsi="Arial-BoldMT" w:cs="Times New Roman"/>
                <w:b/>
                <w:bCs/>
                <w:color w:val="000000"/>
                <w:sz w:val="22"/>
                <w:szCs w:val="22"/>
                <w:lang w:val="id-ID" w:eastAsia="en-US"/>
              </w:rPr>
              <w:br/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t xml:space="preserve">Return panjang(jumlah karakter) pada </w:t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string termasuk spasi, tab, dan </w:t>
            </w:r>
            <w:r w:rsidRPr="000B5E2B">
              <w:rPr>
                <w:rFonts w:ascii="ArialMT" w:eastAsia="Times New Roman" w:hAnsi="ArialMT" w:cs="Times New Roman"/>
                <w:color w:val="000000"/>
                <w:sz w:val="22"/>
                <w:szCs w:val="22"/>
                <w:lang w:val="id-ID" w:eastAsia="en-US"/>
              </w:rPr>
              <w:br/>
              <w:t xml:space="preserve">karakter baris baru(enter). 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7FBA1" w14:textId="77777777" w:rsidR="004A6320" w:rsidRPr="000B5E2B" w:rsidRDefault="004A6320" w:rsidP="002C0E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auto"/>
                <w:szCs w:val="24"/>
                <w:lang w:val="id-ID" w:eastAsia="en-US"/>
              </w:rPr>
            </w:pP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t>void main() {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String str = "Hello All";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print("length dari string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adalah: ${str.length}");</w:t>
            </w:r>
            <w:r w:rsidRPr="000B5E2B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id-ID" w:eastAsia="en-US"/>
              </w:rPr>
              <w:br/>
              <w:t>}</w:t>
            </w:r>
          </w:p>
        </w:tc>
      </w:tr>
    </w:tbl>
    <w:p w14:paraId="1E6A3C0A" w14:textId="292B4DC7" w:rsidR="009366A8" w:rsidRPr="000B5E2B" w:rsidRDefault="009366A8" w:rsidP="006B323E">
      <w:p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7D539D56" w14:textId="196D4634" w:rsidR="00F4231F" w:rsidRPr="000B5E2B" w:rsidRDefault="00F4231F" w:rsidP="00F4231F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</w:pPr>
      <w:r w:rsidRPr="000B5E2B">
        <w:rPr>
          <w:rFonts w:ascii="Arial-BoldMT" w:eastAsia="Times New Roman" w:hAnsi="Arial-BoldMT" w:cs="Times New Roman"/>
          <w:b/>
          <w:bCs/>
          <w:color w:val="000000"/>
          <w:sz w:val="22"/>
          <w:szCs w:val="22"/>
          <w:lang w:val="id-ID" w:eastAsia="en-US"/>
        </w:rPr>
        <w:t>Operator</w:t>
      </w:r>
    </w:p>
    <w:p w14:paraId="102AF177" w14:textId="32D47B58" w:rsidR="00F4231F" w:rsidRPr="000B5E2B" w:rsidRDefault="00F4231F" w:rsidP="00F4231F">
      <w:pPr>
        <w:spacing w:after="0" w:line="360" w:lineRule="auto"/>
        <w:ind w:firstLine="426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Ada </w:t>
      </w:r>
      <w:r w:rsidR="003C02D1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5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kelompok operator di dalam pemrograman Dart:</w:t>
      </w:r>
    </w:p>
    <w:p w14:paraId="1C8CAB19" w14:textId="77777777" w:rsidR="003C02D1" w:rsidRPr="000B5E2B" w:rsidRDefault="003C02D1" w:rsidP="00F4231F">
      <w:pPr>
        <w:spacing w:after="0" w:line="360" w:lineRule="auto"/>
        <w:ind w:firstLine="426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4896320B" w14:textId="77777777" w:rsidR="007312EA" w:rsidRPr="000B5E2B" w:rsidRDefault="007312EA" w:rsidP="007312EA">
      <w:pPr>
        <w:spacing w:after="0" w:line="360" w:lineRule="auto"/>
        <w:jc w:val="both"/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ab/>
      </w:r>
      <w:r w:rsidRPr="000B5E2B"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  <w:t>Operator Aritmatika</w:t>
      </w:r>
    </w:p>
    <w:p w14:paraId="450AA69D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Penjumlahan (+)</w:t>
      </w:r>
    </w:p>
    <w:p w14:paraId="44A6ADFA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Pengurangan (-)</w:t>
      </w:r>
    </w:p>
    <w:p w14:paraId="496D1A99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Pembagian (/) yang menghasilkan nilai double.</w:t>
      </w:r>
    </w:p>
    <w:p w14:paraId="79A2440F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Pembagian (~/) yang menghasilkan nilai integer.</w:t>
      </w:r>
    </w:p>
    <w:p w14:paraId="6119E38A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Perkalian (*)</w:t>
      </w:r>
    </w:p>
    <w:p w14:paraId="393B1B25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Sisa bagi atau modulo (%)</w:t>
      </w:r>
    </w:p>
    <w:p w14:paraId="2B8D3781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Increment (++)</w:t>
      </w:r>
    </w:p>
    <w:p w14:paraId="63971A44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Derement (--)</w:t>
      </w:r>
    </w:p>
    <w:p w14:paraId="054542E9" w14:textId="77777777" w:rsidR="00F4231F" w:rsidRPr="000B5E2B" w:rsidRDefault="00F4231F" w:rsidP="00F4231F">
      <w:pPr>
        <w:pStyle w:val="ListParagraph"/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36D78AB4" w14:textId="4EAAB096" w:rsidR="007312EA" w:rsidRPr="000B5E2B" w:rsidRDefault="007312EA" w:rsidP="00F4231F">
      <w:pPr>
        <w:spacing w:after="0" w:line="360" w:lineRule="auto"/>
        <w:ind w:firstLine="720"/>
        <w:jc w:val="both"/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  <w:t>Operator Relasi</w:t>
      </w:r>
    </w:p>
    <w:p w14:paraId="05F0F9BB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Sama dengan (==)</w:t>
      </w:r>
    </w:p>
    <w:p w14:paraId="08A92259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Tidak samadengan (!=)</w:t>
      </w:r>
    </w:p>
    <w:p w14:paraId="5B9778A3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Lebih besar (&gt;)</w:t>
      </w:r>
    </w:p>
    <w:p w14:paraId="5CFBE9EB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Lebih kecil (&lt;)</w:t>
      </w:r>
    </w:p>
    <w:p w14:paraId="4749BB01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Lebih besar sama dengan (&gt;=)</w:t>
      </w:r>
    </w:p>
    <w:p w14:paraId="7297FF02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lastRenderedPageBreak/>
        <w:t>Lebih kecil sama dengan (&lt;=)</w:t>
      </w:r>
    </w:p>
    <w:p w14:paraId="56D7C6D8" w14:textId="77777777" w:rsidR="004420E7" w:rsidRPr="000B5E2B" w:rsidRDefault="004420E7" w:rsidP="007312EA">
      <w:p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3626472A" w14:textId="29283508" w:rsidR="007312EA" w:rsidRPr="000B5E2B" w:rsidRDefault="007312EA" w:rsidP="004420E7">
      <w:pPr>
        <w:spacing w:after="0" w:line="360" w:lineRule="auto"/>
        <w:ind w:firstLine="720"/>
        <w:jc w:val="both"/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  <w:t>Operator Logika</w:t>
      </w:r>
    </w:p>
    <w:p w14:paraId="7584E262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And (&amp;&amp;)</w:t>
      </w:r>
    </w:p>
    <w:p w14:paraId="05EDB86D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Or (||)</w:t>
      </w:r>
    </w:p>
    <w:p w14:paraId="0BC8D397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Not (!)</w:t>
      </w:r>
    </w:p>
    <w:p w14:paraId="167D91E9" w14:textId="77777777" w:rsidR="004420E7" w:rsidRPr="000B5E2B" w:rsidRDefault="004420E7" w:rsidP="007312EA">
      <w:p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3269FEDB" w14:textId="49BA989D" w:rsidR="007312EA" w:rsidRPr="000B5E2B" w:rsidRDefault="007312EA" w:rsidP="004420E7">
      <w:pPr>
        <w:spacing w:after="0" w:line="360" w:lineRule="auto"/>
        <w:ind w:firstLine="720"/>
        <w:jc w:val="both"/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  <w:t>Operator Bitwise</w:t>
      </w:r>
    </w:p>
    <w:p w14:paraId="2762D779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And (&amp;)</w:t>
      </w:r>
    </w:p>
    <w:p w14:paraId="15F1147A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Or (|)</w:t>
      </w:r>
    </w:p>
    <w:p w14:paraId="5CAB45CA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Xor (^)</w:t>
      </w:r>
    </w:p>
    <w:p w14:paraId="31A13C70" w14:textId="77777777" w:rsidR="007312EA" w:rsidRPr="000B5E2B" w:rsidRDefault="007312EA" w:rsidP="004420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Not (~)</w:t>
      </w:r>
    </w:p>
    <w:p w14:paraId="78256E19" w14:textId="77777777" w:rsidR="004420E7" w:rsidRPr="000B5E2B" w:rsidRDefault="004420E7" w:rsidP="004420E7">
      <w:pPr>
        <w:spacing w:after="0" w:line="360" w:lineRule="auto"/>
        <w:ind w:firstLine="720"/>
        <w:jc w:val="both"/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</w:pPr>
    </w:p>
    <w:p w14:paraId="6B6B4856" w14:textId="7FB905EE" w:rsidR="007312EA" w:rsidRPr="000B5E2B" w:rsidRDefault="007312EA" w:rsidP="004420E7">
      <w:pPr>
        <w:spacing w:after="0" w:line="360" w:lineRule="auto"/>
        <w:ind w:firstLine="720"/>
        <w:jc w:val="both"/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b/>
          <w:bCs/>
          <w:color w:val="000000"/>
          <w:sz w:val="22"/>
          <w:szCs w:val="22"/>
          <w:lang w:val="id-ID" w:eastAsia="en-US"/>
        </w:rPr>
        <w:t>Operator Ternary (?)</w:t>
      </w:r>
    </w:p>
    <w:p w14:paraId="07DA0F87" w14:textId="4DEFDDB5" w:rsidR="007312EA" w:rsidRPr="000B5E2B" w:rsidRDefault="007312EA" w:rsidP="007312EA">
      <w:p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61951BB" w14:textId="77058C1A" w:rsidR="00E345AA" w:rsidRPr="000B5E2B" w:rsidRDefault="00E345AA" w:rsidP="00A667DD">
      <w:pPr>
        <w:spacing w:after="0" w:line="360" w:lineRule="auto"/>
        <w:ind w:firstLine="720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program</w:t>
      </w:r>
      <w:r w:rsidR="00FA27B1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untuk operator aritmatika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:</w:t>
      </w:r>
    </w:p>
    <w:p w14:paraId="3285D38C" w14:textId="79402EDF" w:rsidR="007312EA" w:rsidRPr="000B5E2B" w:rsidRDefault="007312EA" w:rsidP="00A667DD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69A2D34A" wp14:editId="54896569">
            <wp:extent cx="3324225" cy="268262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97" r="49246" b="22437"/>
                    <a:stretch/>
                  </pic:blipFill>
                  <pic:spPr bwMode="auto">
                    <a:xfrm>
                      <a:off x="0" y="0"/>
                      <a:ext cx="3334493" cy="26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307D1" w14:textId="07F25B84" w:rsidR="007312EA" w:rsidRPr="000B5E2B" w:rsidRDefault="007312EA" w:rsidP="007312EA">
      <w:pPr>
        <w:spacing w:after="0" w:line="360" w:lineRule="auto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4AFB0C2D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3843515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309BAAA4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7003228C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20590E16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66A0130C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1049CF72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19A24990" w14:textId="77777777" w:rsidR="0088314B" w:rsidRPr="000B5E2B" w:rsidRDefault="0088314B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77AD7FA3" w14:textId="7AA7FD03" w:rsidR="007312EA" w:rsidRPr="000B5E2B" w:rsidRDefault="00E345AA" w:rsidP="00A667DD">
      <w:pPr>
        <w:spacing w:after="0" w:line="360" w:lineRule="auto"/>
        <w:ind w:firstLine="709"/>
        <w:jc w:val="both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lastRenderedPageBreak/>
        <w:t>Hasil output:</w:t>
      </w:r>
    </w:p>
    <w:p w14:paraId="52BFE322" w14:textId="3EC72A1A" w:rsidR="007312EA" w:rsidRPr="000B5E2B" w:rsidRDefault="007312EA" w:rsidP="00A667DD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15BD9FC6" wp14:editId="6072C791">
            <wp:extent cx="3781425" cy="199480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246" t="8500" b="46874"/>
                    <a:stretch/>
                  </pic:blipFill>
                  <pic:spPr bwMode="auto">
                    <a:xfrm>
                      <a:off x="0" y="0"/>
                      <a:ext cx="3789526" cy="199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8E111" w14:textId="232DCF2D" w:rsidR="00730075" w:rsidRPr="000B5E2B" w:rsidRDefault="00730075" w:rsidP="00730075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2F71C5F1" w14:textId="240CE396" w:rsidR="00730075" w:rsidRPr="000B5E2B" w:rsidRDefault="00730075" w:rsidP="00730075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program untuk operator relasi</w:t>
      </w:r>
    </w:p>
    <w:p w14:paraId="1D83C0EB" w14:textId="2F45CB62" w:rsidR="00730075" w:rsidRPr="000B5E2B" w:rsidRDefault="00730075" w:rsidP="00730075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23984A04" wp14:editId="25980130">
            <wp:extent cx="3957053" cy="14097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20" r="49001" b="57767"/>
                    <a:stretch/>
                  </pic:blipFill>
                  <pic:spPr bwMode="auto">
                    <a:xfrm>
                      <a:off x="0" y="0"/>
                      <a:ext cx="3963948" cy="141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55DB" w14:textId="5A5F0082" w:rsidR="00730075" w:rsidRPr="000B5E2B" w:rsidRDefault="00730075" w:rsidP="00730075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9A3537F" w14:textId="37C329B5" w:rsidR="00730075" w:rsidRPr="000B5E2B" w:rsidRDefault="00730075" w:rsidP="00730075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Hasil output</w:t>
      </w:r>
    </w:p>
    <w:p w14:paraId="5523C963" w14:textId="03D64896" w:rsidR="00730075" w:rsidRPr="000B5E2B" w:rsidRDefault="00730075" w:rsidP="00730075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4EAB475B" wp14:editId="7B427297">
            <wp:extent cx="3590925" cy="1855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405" t="8787" b="44728"/>
                    <a:stretch/>
                  </pic:blipFill>
                  <pic:spPr bwMode="auto">
                    <a:xfrm>
                      <a:off x="0" y="0"/>
                      <a:ext cx="3599015" cy="185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1FA3E" w14:textId="5B8CA689" w:rsidR="00045129" w:rsidRPr="000B5E2B" w:rsidRDefault="00045129" w:rsidP="00045129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3DDDC869" w14:textId="5A0A69E7" w:rsidR="003C02D1" w:rsidRPr="000B5E2B" w:rsidRDefault="003C02D1" w:rsidP="00045129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program untuk operator logika:</w:t>
      </w:r>
    </w:p>
    <w:p w14:paraId="107D080D" w14:textId="7184973F" w:rsidR="003C02D1" w:rsidRPr="000B5E2B" w:rsidRDefault="003C02D1" w:rsidP="003C02D1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3BCECA32" wp14:editId="5986D1CC">
            <wp:extent cx="3827721" cy="15430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87" r="49001" b="54648"/>
                    <a:stretch/>
                  </pic:blipFill>
                  <pic:spPr bwMode="auto">
                    <a:xfrm>
                      <a:off x="0" y="0"/>
                      <a:ext cx="3832428" cy="154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48F2" w14:textId="2113A92F" w:rsidR="003C02D1" w:rsidRPr="000B5E2B" w:rsidRDefault="003C02D1" w:rsidP="00045129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A4E27C0" w14:textId="005FD4FC" w:rsidR="003C02D1" w:rsidRPr="000B5E2B" w:rsidRDefault="003C02D1" w:rsidP="00045129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Hasil output:</w:t>
      </w:r>
    </w:p>
    <w:p w14:paraId="777A807E" w14:textId="5C8DB987" w:rsidR="003C02D1" w:rsidRPr="000B5E2B" w:rsidRDefault="003C02D1" w:rsidP="003C02D1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5C438CE0" wp14:editId="6D89C9AA">
            <wp:extent cx="3686462" cy="17240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564" t="8503" b="49547"/>
                    <a:stretch/>
                  </pic:blipFill>
                  <pic:spPr bwMode="auto">
                    <a:xfrm>
                      <a:off x="0" y="0"/>
                      <a:ext cx="3696871" cy="172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35E7D" w14:textId="12EAA43F" w:rsidR="003C02D1" w:rsidRPr="000B5E2B" w:rsidRDefault="003C02D1" w:rsidP="003C02D1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Penjelasan: operator &amp;&amp; : bernilai true jika semua kondisi </w:t>
      </w:r>
      <w:r w:rsidR="00B77387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true (kondisi pertama akan dicek, jika false maka akan menghasilkan false tanpa mengecek kondisi kedua, jika true maka kondisi kedua akan dicek) </w:t>
      </w:r>
    </w:p>
    <w:p w14:paraId="4EABC9BF" w14:textId="2F677B74" w:rsidR="00B77387" w:rsidRPr="000B5E2B" w:rsidRDefault="00B77387" w:rsidP="003C02D1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2FF7ED87" w14:textId="37371587" w:rsidR="00B77387" w:rsidRPr="000B5E2B" w:rsidRDefault="00B77387" w:rsidP="003C02D1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program untuk operator bitwise</w:t>
      </w:r>
    </w:p>
    <w:p w14:paraId="5741A433" w14:textId="54364E72" w:rsidR="00B77387" w:rsidRPr="000B5E2B" w:rsidRDefault="00B77387" w:rsidP="00B77387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4AC7D3D5" wp14:editId="51554D26">
            <wp:extent cx="4170631" cy="17049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071" r="49320" b="54081"/>
                    <a:stretch/>
                  </pic:blipFill>
                  <pic:spPr bwMode="auto">
                    <a:xfrm>
                      <a:off x="0" y="0"/>
                      <a:ext cx="4177139" cy="170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43AE" w14:textId="40045504" w:rsidR="00B77387" w:rsidRPr="000B5E2B" w:rsidRDefault="00B77387" w:rsidP="003C02D1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13E5126" w14:textId="7BDEC073" w:rsidR="00B77387" w:rsidRPr="000B5E2B" w:rsidRDefault="00B77387" w:rsidP="003C02D1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Hasil output:</w:t>
      </w:r>
    </w:p>
    <w:p w14:paraId="2B89FB88" w14:textId="686DAC7E" w:rsidR="00B77387" w:rsidRPr="000B5E2B" w:rsidRDefault="00B77387" w:rsidP="00B77387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751A9C4C" wp14:editId="27852668">
            <wp:extent cx="4094212" cy="20859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84" t="9353" r="-245" b="45012"/>
                    <a:stretch/>
                  </pic:blipFill>
                  <pic:spPr bwMode="auto">
                    <a:xfrm>
                      <a:off x="0" y="0"/>
                      <a:ext cx="4104184" cy="20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C66A8" w14:textId="51B79F62" w:rsidR="00B77387" w:rsidRPr="000B5E2B" w:rsidRDefault="00B77387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Penjelasan: operator &amp; : bernilai true jika semua kondisi true (kondisi pertama dan kedua akan dicek semua) </w:t>
      </w:r>
    </w:p>
    <w:p w14:paraId="0C6A5EE0" w14:textId="67C67CE8" w:rsidR="0088314B" w:rsidRPr="000B5E2B" w:rsidRDefault="0088314B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40F2DE10" w14:textId="77777777" w:rsidR="0088314B" w:rsidRPr="000B5E2B" w:rsidRDefault="0088314B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1FA6201A" w14:textId="77777777" w:rsidR="0088314B" w:rsidRPr="000B5E2B" w:rsidRDefault="0088314B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44B2BFB3" w14:textId="403DD877" w:rsidR="0088314B" w:rsidRPr="000B5E2B" w:rsidRDefault="0088314B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Contoh program untuk operator ternary</w:t>
      </w:r>
    </w:p>
    <w:p w14:paraId="4FD9A9FA" w14:textId="6CB0AFF6" w:rsidR="0088314B" w:rsidRPr="000B5E2B" w:rsidRDefault="0088314B" w:rsidP="0088314B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3F9EBF46" wp14:editId="278FD2D5">
            <wp:extent cx="3828256" cy="173355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70" r="49320" b="51813"/>
                    <a:stretch/>
                  </pic:blipFill>
                  <pic:spPr bwMode="auto">
                    <a:xfrm>
                      <a:off x="0" y="0"/>
                      <a:ext cx="3835276" cy="173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5286" w14:textId="062D3956" w:rsidR="0088314B" w:rsidRPr="000B5E2B" w:rsidRDefault="0088314B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FFD456D" w14:textId="6F5CFFA9" w:rsidR="0088314B" w:rsidRPr="000B5E2B" w:rsidRDefault="0088314B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Hasil output:</w:t>
      </w:r>
    </w:p>
    <w:p w14:paraId="5DC8D840" w14:textId="542564BF" w:rsidR="0088314B" w:rsidRPr="000B5E2B" w:rsidRDefault="0088314B" w:rsidP="0088314B">
      <w:pPr>
        <w:spacing w:after="0" w:line="360" w:lineRule="auto"/>
        <w:ind w:left="709"/>
        <w:jc w:val="center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noProof/>
          <w:lang w:val="id-ID" w:eastAsia="id-ID"/>
        </w:rPr>
        <w:drawing>
          <wp:inline distT="0" distB="0" distL="0" distR="0" wp14:anchorId="3996CDE7" wp14:editId="22E204FD">
            <wp:extent cx="3933825" cy="19640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64" t="9637" b="45579"/>
                    <a:stretch/>
                  </pic:blipFill>
                  <pic:spPr bwMode="auto">
                    <a:xfrm>
                      <a:off x="0" y="0"/>
                      <a:ext cx="3945854" cy="19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605F5" w14:textId="77777777" w:rsidR="00B77387" w:rsidRPr="000B5E2B" w:rsidRDefault="00B77387" w:rsidP="00B77387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39F8842B" w14:textId="77777777" w:rsidR="003C02D1" w:rsidRPr="000B5E2B" w:rsidRDefault="003C02D1" w:rsidP="00045129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</w:p>
    <w:p w14:paraId="022BED04" w14:textId="5BF1E7F3" w:rsidR="00045129" w:rsidRPr="000B5E2B" w:rsidRDefault="00045129" w:rsidP="00045129">
      <w:pPr>
        <w:spacing w:after="0" w:line="360" w:lineRule="auto"/>
        <w:ind w:left="709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Latihan: buat</w:t>
      </w:r>
      <w:r w:rsidR="004B74CC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/cari</w:t>
      </w: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contoh program yang sesuai dengan materi pada modul.</w:t>
      </w:r>
    </w:p>
    <w:p w14:paraId="60A6A563" w14:textId="5ACBA1F3" w:rsidR="00045129" w:rsidRPr="000B5E2B" w:rsidRDefault="00045129" w:rsidP="00045129">
      <w:pPr>
        <w:pStyle w:val="ListParagraph"/>
        <w:numPr>
          <w:ilvl w:val="0"/>
          <w:numId w:val="11"/>
        </w:numPr>
        <w:spacing w:after="0" w:line="360" w:lineRule="auto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Tipe data number (dan method)</w:t>
      </w:r>
    </w:p>
    <w:p w14:paraId="674A472D" w14:textId="29F64084" w:rsidR="00045129" w:rsidRPr="000B5E2B" w:rsidRDefault="00045129" w:rsidP="004B74CC">
      <w:pPr>
        <w:pStyle w:val="ListParagraph"/>
        <w:numPr>
          <w:ilvl w:val="0"/>
          <w:numId w:val="11"/>
        </w:numPr>
        <w:spacing w:after="0" w:line="360" w:lineRule="auto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Tipe data String (dan method)</w:t>
      </w:r>
    </w:p>
    <w:p w14:paraId="3DF59717" w14:textId="2DA7C1F7" w:rsidR="00045129" w:rsidRPr="000B5E2B" w:rsidRDefault="00045129" w:rsidP="00045129">
      <w:pPr>
        <w:pStyle w:val="ListParagraph"/>
        <w:numPr>
          <w:ilvl w:val="0"/>
          <w:numId w:val="11"/>
        </w:numPr>
        <w:spacing w:after="0" w:line="360" w:lineRule="auto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Operator Relasi</w:t>
      </w:r>
      <w:r w:rsidR="00C849EA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(salah satu)</w:t>
      </w:r>
    </w:p>
    <w:p w14:paraId="546B03CB" w14:textId="6854954A" w:rsidR="00045129" w:rsidRPr="000B5E2B" w:rsidRDefault="00E45DB5" w:rsidP="00045129">
      <w:pPr>
        <w:pStyle w:val="ListParagraph"/>
        <w:numPr>
          <w:ilvl w:val="0"/>
          <w:numId w:val="11"/>
        </w:numPr>
        <w:spacing w:after="0" w:line="360" w:lineRule="auto"/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</w:pPr>
      <w:r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>Operator Logika</w:t>
      </w:r>
      <w:r w:rsidR="00C849EA" w:rsidRPr="000B5E2B">
        <w:rPr>
          <w:rFonts w:ascii="ArialMT" w:eastAsia="Times New Roman" w:hAnsi="ArialMT" w:cs="Times New Roman"/>
          <w:color w:val="000000"/>
          <w:sz w:val="22"/>
          <w:szCs w:val="22"/>
          <w:lang w:val="id-ID" w:eastAsia="en-US"/>
        </w:rPr>
        <w:t xml:space="preserve"> (salah satu)</w:t>
      </w:r>
    </w:p>
    <w:p w14:paraId="3F8DDEF5" w14:textId="77777777" w:rsidR="009366A8" w:rsidRPr="000B5E2B" w:rsidRDefault="009366A8" w:rsidP="002C0EA1">
      <w:pPr>
        <w:spacing w:line="360" w:lineRule="auto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br w:type="page"/>
      </w:r>
    </w:p>
    <w:p w14:paraId="35A2C8DC" w14:textId="3E0E2428" w:rsidR="00E6466E" w:rsidRPr="000B5E2B" w:rsidRDefault="00B86340" w:rsidP="00E6466E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lastRenderedPageBreak/>
        <w:t>RANGKUMAN</w:t>
      </w:r>
    </w:p>
    <w:p w14:paraId="41008167" w14:textId="77777777" w:rsidR="00E6466E" w:rsidRPr="000B5E2B" w:rsidRDefault="00E6466E" w:rsidP="00E6466E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 xml:space="preserve">[Diisi dengan </w:t>
      </w:r>
      <w:r w:rsidR="00B86340"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 xml:space="preserve">rangkuman </w:t>
      </w: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 xml:space="preserve">materi </w:t>
      </w:r>
      <w:r w:rsidR="00B86340"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yang telah diuraikan</w:t>
      </w: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]</w:t>
      </w:r>
    </w:p>
    <w:p w14:paraId="4B713252" w14:textId="77777777" w:rsidR="00D50CC8" w:rsidRPr="000B5E2B" w:rsidRDefault="00D50CC8" w:rsidP="000102B6">
      <w:pPr>
        <w:rPr>
          <w:rFonts w:ascii="Calibri" w:hAnsi="Calibri" w:cs="Calibri"/>
          <w:lang w:val="id-ID"/>
        </w:rPr>
      </w:pPr>
    </w:p>
    <w:p w14:paraId="50A44ED4" w14:textId="77777777" w:rsidR="00E6466E" w:rsidRPr="000B5E2B" w:rsidRDefault="00A30429" w:rsidP="00E6466E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t>TES FORMATIF</w:t>
      </w:r>
    </w:p>
    <w:p w14:paraId="4A70E917" w14:textId="77777777" w:rsidR="00E6466E" w:rsidRPr="000B5E2B" w:rsidRDefault="00E6466E" w:rsidP="00E6466E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 xml:space="preserve">[Diisi dengan </w:t>
      </w:r>
      <w:r w:rsidR="00A30429"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 xml:space="preserve">tes formatif sesuai dengan </w:t>
      </w: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 xml:space="preserve">materi </w:t>
      </w:r>
      <w:r w:rsidR="00A30429"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yang telah diuraikan</w:t>
      </w: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]</w:t>
      </w:r>
    </w:p>
    <w:p w14:paraId="68AAFB88" w14:textId="77777777" w:rsidR="0001626D" w:rsidRPr="000B5E2B" w:rsidRDefault="0001626D" w:rsidP="000102B6">
      <w:pPr>
        <w:rPr>
          <w:rFonts w:ascii="Calibri" w:hAnsi="Calibri" w:cs="Calibri"/>
          <w:lang w:val="id-ID"/>
        </w:rPr>
      </w:pPr>
    </w:p>
    <w:p w14:paraId="02808AFE" w14:textId="77777777" w:rsidR="00EF6280" w:rsidRPr="000B5E2B" w:rsidRDefault="00EF6280" w:rsidP="00EF628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</w:pPr>
      <w:r w:rsidRPr="000B5E2B">
        <w:rPr>
          <w:rFonts w:ascii="Calibri" w:hAnsi="Calibri" w:cs="Calibri"/>
          <w:b/>
          <w:color w:val="2683C6" w:themeColor="accent2"/>
          <w:sz w:val="32"/>
          <w:szCs w:val="34"/>
          <w:lang w:val="id-ID"/>
        </w:rPr>
        <w:t>DAFTAR PUSTAKA</w:t>
      </w:r>
    </w:p>
    <w:p w14:paraId="1860EC0C" w14:textId="77777777" w:rsidR="00EF6280" w:rsidRPr="000B5E2B" w:rsidRDefault="00EF6280" w:rsidP="00EF6280">
      <w:p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 w:rsidRPr="000B5E2B">
        <w:rPr>
          <w:rFonts w:ascii="Calibri" w:hAnsi="Calibri" w:cs="Calibri"/>
          <w:b/>
          <w:color w:val="000000" w:themeColor="text1"/>
          <w:szCs w:val="34"/>
          <w:lang w:val="id-ID"/>
        </w:rPr>
        <w:t>[Diisi dengan daftar pustaka yang digunakan dalam menyusun modul pembelajaran]</w:t>
      </w:r>
    </w:p>
    <w:p w14:paraId="594C3D8F" w14:textId="77777777" w:rsidR="00EF6280" w:rsidRPr="000B5E2B" w:rsidRDefault="00EF6280" w:rsidP="000102B6">
      <w:pPr>
        <w:rPr>
          <w:rFonts w:ascii="Calibri" w:hAnsi="Calibri" w:cs="Calibri"/>
          <w:lang w:val="id-ID"/>
        </w:rPr>
      </w:pPr>
    </w:p>
    <w:sectPr w:rsidR="00EF6280" w:rsidRPr="000B5E2B" w:rsidSect="00B26C36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1418" w:right="1077" w:bottom="1276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3889F3" w14:textId="77777777" w:rsidR="00486C60" w:rsidRDefault="00486C60">
      <w:pPr>
        <w:spacing w:after="0" w:line="240" w:lineRule="auto"/>
      </w:pPr>
      <w:r>
        <w:separator/>
      </w:r>
    </w:p>
  </w:endnote>
  <w:endnote w:type="continuationSeparator" w:id="0">
    <w:p w14:paraId="2C1FB48E" w14:textId="77777777" w:rsidR="00486C60" w:rsidRDefault="00486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MS Gothic"/>
    <w:charset w:val="80"/>
    <w:family w:val="modern"/>
    <w:pitch w:val="fixed"/>
    <w:sig w:usb0="00000000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-Italic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-BoldItalic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-Gothic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Verdana-BoldItalic">
    <w:altName w:val="Verdana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2C518" w14:textId="77777777" w:rsidR="0001626D" w:rsidRPr="00544235" w:rsidRDefault="00F816A1">
    <w:pPr>
      <w:pStyle w:val="Footer"/>
      <w:rPr>
        <w:color w:val="335B74" w:themeColor="text2"/>
      </w:rPr>
    </w:pPr>
    <w:r w:rsidRPr="006A473F">
      <w:rPr>
        <w:noProof/>
        <w:color w:val="FFFFFF" w:themeColor="background1"/>
        <w:lang w:val="id-ID" w:eastAsia="id-ID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699F91B" wp14:editId="6BF65EC4">
              <wp:simplePos x="0" y="0"/>
              <wp:positionH relativeFrom="column">
                <wp:posOffset>-221284</wp:posOffset>
              </wp:positionH>
              <wp:positionV relativeFrom="paragraph">
                <wp:posOffset>-100330</wp:posOffset>
              </wp:positionV>
              <wp:extent cx="2360930" cy="55626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556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B1385A" w14:textId="77777777" w:rsidR="00D50CC8" w:rsidRPr="000B5E2B" w:rsidRDefault="00D50CC8" w:rsidP="00D50CC8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</w:pPr>
                          <w:r w:rsidRPr="000B5E2B"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  <w:t>STMIK Widya Pratama</w:t>
                          </w:r>
                        </w:p>
                        <w:p w14:paraId="19CBAACA" w14:textId="77777777" w:rsidR="00D50CC8" w:rsidRPr="000B5E2B" w:rsidRDefault="00D50CC8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lang w:val="id-ID"/>
                            </w:rPr>
                          </w:pPr>
                          <w:r w:rsidRPr="000B5E2B">
                            <w:rPr>
                              <w:color w:val="FFFFFF" w:themeColor="background1"/>
                              <w:sz w:val="20"/>
                              <w:lang w:val="id-ID"/>
                            </w:rPr>
                            <w:t>Jl. Patriot No 25 Pekalongan</w:t>
                          </w:r>
                        </w:p>
                        <w:p w14:paraId="3563D5E9" w14:textId="77777777" w:rsidR="00F816A1" w:rsidRPr="000B5E2B" w:rsidRDefault="00F816A1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lang w:val="id-ID"/>
                            </w:rPr>
                          </w:pPr>
                          <w:r w:rsidRPr="000B5E2B">
                            <w:rPr>
                              <w:color w:val="FFFFFF" w:themeColor="background1"/>
                              <w:sz w:val="20"/>
                              <w:lang w:val="id-ID"/>
                            </w:rPr>
                            <w:t>stmik-wp.ac.id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99F91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17.4pt;margin-top:-7.9pt;width:185.9pt;height:43.8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" filled="f" stroked="f">
              <v:textbox>
                <w:txbxContent>
                  <w:p w14:paraId="30B1385A" w14:textId="77777777" w:rsidR="00D50CC8" w:rsidRPr="000B5E2B" w:rsidRDefault="00D50CC8" w:rsidP="00D50CC8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</w:pPr>
                    <w:r w:rsidRPr="000B5E2B"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  <w:t>STMIK Widya Pratama</w:t>
                    </w:r>
                  </w:p>
                  <w:p w14:paraId="19CBAACA" w14:textId="77777777" w:rsidR="00D50CC8" w:rsidRPr="000B5E2B" w:rsidRDefault="00D50CC8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  <w:lang w:val="id-ID"/>
                      </w:rPr>
                    </w:pPr>
                    <w:r w:rsidRPr="000B5E2B">
                      <w:rPr>
                        <w:color w:val="FFFFFF" w:themeColor="background1"/>
                        <w:sz w:val="20"/>
                        <w:lang w:val="id-ID"/>
                      </w:rPr>
                      <w:t>Jl. Patriot No 25 Pekalongan</w:t>
                    </w:r>
                  </w:p>
                  <w:p w14:paraId="3563D5E9" w14:textId="77777777" w:rsidR="00F816A1" w:rsidRPr="000B5E2B" w:rsidRDefault="00F816A1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  <w:lang w:val="id-ID"/>
                      </w:rPr>
                    </w:pPr>
                    <w:r w:rsidRPr="000B5E2B">
                      <w:rPr>
                        <w:color w:val="FFFFFF" w:themeColor="background1"/>
                        <w:sz w:val="20"/>
                        <w:lang w:val="id-ID"/>
                      </w:rPr>
                      <w:t>stmik-wp.ac.id</w:t>
                    </w:r>
                  </w:p>
                </w:txbxContent>
              </v:textbox>
            </v:shape>
          </w:pict>
        </mc:Fallback>
      </mc:AlternateContent>
    </w:r>
    <w:r w:rsidRPr="006A473F">
      <w:rPr>
        <w:noProof/>
        <w:color w:val="FFFFFF" w:themeColor="background1"/>
        <w:lang w:val="id-ID" w:eastAsia="id-ID"/>
      </w:rPr>
      <mc:AlternateContent>
        <mc:Choice Requires="wps">
          <w:drawing>
            <wp:anchor distT="0" distB="0" distL="114300" distR="114300" simplePos="0" relativeHeight="251651071" behindDoc="1" locked="0" layoutInCell="1" allowOverlap="1" wp14:anchorId="659E7CDD" wp14:editId="0C290746">
              <wp:simplePos x="0" y="0"/>
              <wp:positionH relativeFrom="page">
                <wp:posOffset>-23854</wp:posOffset>
              </wp:positionH>
              <wp:positionV relativeFrom="paragraph">
                <wp:posOffset>-71258</wp:posOffset>
              </wp:positionV>
              <wp:extent cx="7832725" cy="511285"/>
              <wp:effectExtent l="0" t="0" r="0" b="317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2725" cy="51128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rect w14:anchorId="43BBE9F1" id="Rectangle 5" o:spid="_x0000_s1026" alt="decorative element" style="position:absolute;margin-left:-1.9pt;margin-top:-5.6pt;width:616.75pt;height:40.25pt;z-index:-25166540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 w:rsidR="00DA4A43" w:rsidRPr="006A473F">
      <w:rPr>
        <w:color w:val="FFFFFF" w:themeColor="background1"/>
      </w:rPr>
      <w:fldChar w:fldCharType="begin"/>
    </w:r>
    <w:r w:rsidR="00DA4A43" w:rsidRPr="006A473F">
      <w:rPr>
        <w:color w:val="FFFFFF" w:themeColor="background1"/>
      </w:rPr>
      <w:instrText xml:space="preserve"> PAGE   \* MERGEFORMAT </w:instrText>
    </w:r>
    <w:r w:rsidR="00DA4A43" w:rsidRPr="006A473F">
      <w:rPr>
        <w:color w:val="FFFFFF" w:themeColor="background1"/>
      </w:rPr>
      <w:fldChar w:fldCharType="separate"/>
    </w:r>
    <w:r w:rsidR="00556B69">
      <w:rPr>
        <w:noProof/>
        <w:color w:val="FFFFFF" w:themeColor="background1"/>
      </w:rPr>
      <w:t>13</w:t>
    </w:r>
    <w:r w:rsidR="00DA4A43" w:rsidRPr="006A473F">
      <w:rPr>
        <w:noProof/>
        <w:color w:val="FFFFFF" w:themeColor="background1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3FDB0" w14:textId="77777777" w:rsidR="006419CD" w:rsidRDefault="006419CD">
    <w:pPr>
      <w:pStyle w:val="Foot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F075CB" wp14:editId="08E3C8C3">
              <wp:simplePos x="0" y="0"/>
              <wp:positionH relativeFrom="column">
                <wp:posOffset>-892911</wp:posOffset>
              </wp:positionH>
              <wp:positionV relativeFrom="paragraph">
                <wp:posOffset>-576</wp:posOffset>
              </wp:positionV>
              <wp:extent cx="7806290" cy="448310"/>
              <wp:effectExtent l="0" t="0" r="4445" b="889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4483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rect w14:anchorId="50D7AD01" id="Rectangle 24" o:spid="_x0000_s1026" style="position:absolute;margin-left:-70.3pt;margin-top:-.05pt;width:614.65pt;height:3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6BB16C" w14:textId="77777777" w:rsidR="00486C60" w:rsidRDefault="00486C60">
      <w:pPr>
        <w:spacing w:after="0" w:line="240" w:lineRule="auto"/>
      </w:pPr>
      <w:r>
        <w:separator/>
      </w:r>
    </w:p>
  </w:footnote>
  <w:footnote w:type="continuationSeparator" w:id="0">
    <w:p w14:paraId="4362ACA4" w14:textId="77777777" w:rsidR="00486C60" w:rsidRDefault="00486C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3AF7AE" w14:textId="77777777" w:rsidR="000102B6" w:rsidRDefault="00F816A1">
    <w:pPr>
      <w:pStyle w:val="Header"/>
    </w:pPr>
    <w:r w:rsidRPr="00D50CC8">
      <w:rPr>
        <w:noProof/>
        <w:color w:val="335B74" w:themeColor="text2"/>
        <w:lang w:val="id-ID" w:eastAsia="id-ID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4FFD7F07" wp14:editId="4AFF0C87">
              <wp:simplePos x="0" y="0"/>
              <wp:positionH relativeFrom="column">
                <wp:posOffset>-183211</wp:posOffset>
              </wp:positionH>
              <wp:positionV relativeFrom="paragraph">
                <wp:posOffset>-217170</wp:posOffset>
              </wp:positionV>
              <wp:extent cx="2360930" cy="42937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4293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282EDB" w14:textId="77777777" w:rsidR="00F816A1" w:rsidRPr="000B5E2B" w:rsidRDefault="00F816A1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</w:pPr>
                          <w:r w:rsidRPr="000B5E2B"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  <w:t>[Nama Matakuliah]</w:t>
                          </w:r>
                        </w:p>
                        <w:p w14:paraId="219A8A29" w14:textId="77777777" w:rsidR="00F816A1" w:rsidRPr="000B5E2B" w:rsidRDefault="00F816A1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</w:pPr>
                          <w:r w:rsidRPr="000B5E2B"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  <w:t>[Pokok Bahasan</w:t>
                          </w:r>
                          <w:r w:rsidR="00613DFE" w:rsidRPr="000B5E2B"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  <w:t>/Bab/Pertemuan</w:t>
                          </w:r>
                          <w:r w:rsidRPr="000B5E2B">
                            <w:rPr>
                              <w:b/>
                              <w:color w:val="FFFFFF" w:themeColor="background1"/>
                              <w:sz w:val="20"/>
                              <w:lang w:val="id-ID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FD7F0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14.45pt;margin-top:-17.1pt;width:185.9pt;height:33.8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" filled="f" stroked="f">
              <v:textbox>
                <w:txbxContent>
                  <w:p w14:paraId="75282EDB" w14:textId="77777777" w:rsidR="00F816A1" w:rsidRPr="000B5E2B" w:rsidRDefault="00F816A1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</w:pPr>
                    <w:r w:rsidRPr="000B5E2B"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  <w:t>[Nama Matakuliah]</w:t>
                    </w:r>
                  </w:p>
                  <w:p w14:paraId="219A8A29" w14:textId="77777777" w:rsidR="00F816A1" w:rsidRPr="000B5E2B" w:rsidRDefault="00F816A1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</w:pPr>
                    <w:r w:rsidRPr="000B5E2B"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  <w:t>[Pokok Bahasan</w:t>
                    </w:r>
                    <w:r w:rsidR="00613DFE" w:rsidRPr="000B5E2B"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  <w:t>/Bab/Pertemuan</w:t>
                    </w:r>
                    <w:r w:rsidRPr="000B5E2B">
                      <w:rPr>
                        <w:b/>
                        <w:color w:val="FFFFFF" w:themeColor="background1"/>
                        <w:sz w:val="20"/>
                        <w:lang w:val="id-ID"/>
                      </w:rPr>
                      <w:t>]</w:t>
                    </w:r>
                  </w:p>
                </w:txbxContent>
              </v:textbox>
            </v:shape>
          </w:pict>
        </mc:Fallback>
      </mc:AlternateContent>
    </w:r>
    <w:r w:rsidR="00D50CC8">
      <w:rPr>
        <w:noProof/>
        <w:lang w:val="id-ID" w:eastAsia="id-ID"/>
      </w:rPr>
      <w:drawing>
        <wp:anchor distT="0" distB="0" distL="114300" distR="114300" simplePos="0" relativeHeight="251671552" behindDoc="0" locked="0" layoutInCell="1" allowOverlap="1" wp14:anchorId="359080D8" wp14:editId="03ABA43B">
          <wp:simplePos x="0" y="0"/>
          <wp:positionH relativeFrom="margin">
            <wp:posOffset>4309745</wp:posOffset>
          </wp:positionH>
          <wp:positionV relativeFrom="topMargin">
            <wp:posOffset>85725</wp:posOffset>
          </wp:positionV>
          <wp:extent cx="714375" cy="714375"/>
          <wp:effectExtent l="0" t="0" r="9525" b="9525"/>
          <wp:wrapNone/>
          <wp:docPr id="199" name="Picture 199" descr="C:\Users\stmik\AppData\Local\Microsoft\Windows\INetCache\Content.Word\logo-stmik-w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tmik\AppData\Local\Microsoft\Windows\INetCache\Content.Word\logo-stmik-w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50CC8">
      <w:rPr>
        <w:noProof/>
        <w:lang w:val="id-ID" w:eastAsia="id-ID"/>
      </w:rPr>
      <w:drawing>
        <wp:anchor distT="0" distB="0" distL="114300" distR="114300" simplePos="0" relativeHeight="251666432" behindDoc="0" locked="0" layoutInCell="1" allowOverlap="1" wp14:anchorId="6AC82307" wp14:editId="1AF4BB35">
          <wp:simplePos x="0" y="0"/>
          <wp:positionH relativeFrom="column">
            <wp:posOffset>5135245</wp:posOffset>
          </wp:positionH>
          <wp:positionV relativeFrom="paragraph">
            <wp:posOffset>-320675</wp:posOffset>
          </wp:positionV>
          <wp:extent cx="1403985" cy="628650"/>
          <wp:effectExtent l="0" t="0" r="5715" b="0"/>
          <wp:wrapNone/>
          <wp:docPr id="200" name="Picture 200" descr="Iso 9001 Bureau Veritas Logo Png – ardusat.or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so 9001 Bureau Veritas Logo Png – ardusat.or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890" t="19389" r="10643" b="24421"/>
                  <a:stretch/>
                </pic:blipFill>
                <pic:spPr bwMode="auto">
                  <a:xfrm>
                    <a:off x="0" y="0"/>
                    <a:ext cx="140398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102B6"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BE96E1" wp14:editId="5FAEF92C">
              <wp:simplePos x="0" y="0"/>
              <wp:positionH relativeFrom="page">
                <wp:posOffset>-20320</wp:posOffset>
              </wp:positionH>
              <wp:positionV relativeFrom="paragraph">
                <wp:posOffset>-230667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rect w14:anchorId="26032AC7" id="Rectangle 6" o:spid="_x0000_s1026" alt="decorative element" style="position:absolute;margin-left:-1.6pt;margin-top:-18.15pt;width:616.8pt;height:35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6DD546" w14:textId="77777777" w:rsidR="00DC5CA9" w:rsidRPr="00D50CC8" w:rsidRDefault="00D50CC8">
    <w:pPr>
      <w:pStyle w:val="Header"/>
      <w:rPr>
        <w:color w:val="FFFFFF" w:themeColor="background1"/>
      </w:rPr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1D08CBDE" wp14:editId="7581C967">
              <wp:simplePos x="0" y="0"/>
              <wp:positionH relativeFrom="column">
                <wp:posOffset>5057775</wp:posOffset>
              </wp:positionH>
              <wp:positionV relativeFrom="paragraph">
                <wp:posOffset>-475615</wp:posOffset>
              </wp:positionV>
              <wp:extent cx="2019763" cy="2219325"/>
              <wp:effectExtent l="0" t="0" r="0" b="2857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9763" cy="2219325"/>
                        <a:chOff x="34534" y="0"/>
                        <a:chExt cx="1806761" cy="1985392"/>
                      </a:xfrm>
                    </wpg:grpSpPr>
                    <wps:wsp>
                      <wps:cNvPr id="13" name="Parallelogram 12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0DF4DB2E-1B08-B444-B2FC-E7FB68181731}"/>
                          </a:ext>
                        </a:extLst>
                      </wps:cNvPr>
                      <wps:cNvSpPr/>
                      <wps:spPr>
                        <a:xfrm rot="17100000">
                          <a:off x="506618" y="650715"/>
                          <a:ext cx="1095043" cy="1574311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741567"/>
                            <a:gd name="connsiteX1" fmla="*/ 649344 w 1182847"/>
                            <a:gd name="connsiteY1" fmla="*/ 0 h 1741567"/>
                            <a:gd name="connsiteX2" fmla="*/ 1182847 w 1182847"/>
                            <a:gd name="connsiteY2" fmla="*/ 0 h 1741567"/>
                            <a:gd name="connsiteX3" fmla="*/ 69651 w 1182847"/>
                            <a:gd name="connsiteY3" fmla="*/ 1741567 h 1741567"/>
                            <a:gd name="connsiteX4" fmla="*/ 0 w 1182847"/>
                            <a:gd name="connsiteY4" fmla="*/ 1009333 h 1741567"/>
                            <a:gd name="connsiteX0" fmla="*/ 0 w 1259962"/>
                            <a:gd name="connsiteY0" fmla="*/ 1142900 h 1741567"/>
                            <a:gd name="connsiteX1" fmla="*/ 726459 w 1259962"/>
                            <a:gd name="connsiteY1" fmla="*/ 0 h 1741567"/>
                            <a:gd name="connsiteX2" fmla="*/ 1259962 w 1259962"/>
                            <a:gd name="connsiteY2" fmla="*/ 0 h 1741567"/>
                            <a:gd name="connsiteX3" fmla="*/ 146766 w 1259962"/>
                            <a:gd name="connsiteY3" fmla="*/ 1741567 h 1741567"/>
                            <a:gd name="connsiteX4" fmla="*/ 0 w 1259962"/>
                            <a:gd name="connsiteY4" fmla="*/ 1142900 h 1741567"/>
                            <a:gd name="connsiteX0" fmla="*/ 0 w 1185600"/>
                            <a:gd name="connsiteY0" fmla="*/ 1142900 h 1741567"/>
                            <a:gd name="connsiteX1" fmla="*/ 726459 w 1185600"/>
                            <a:gd name="connsiteY1" fmla="*/ 0 h 1741567"/>
                            <a:gd name="connsiteX2" fmla="*/ 1185600 w 1185600"/>
                            <a:gd name="connsiteY2" fmla="*/ 176254 h 1741567"/>
                            <a:gd name="connsiteX3" fmla="*/ 146766 w 1185600"/>
                            <a:gd name="connsiteY3" fmla="*/ 1741567 h 1741567"/>
                            <a:gd name="connsiteX4" fmla="*/ 0 w 1185600"/>
                            <a:gd name="connsiteY4" fmla="*/ 1142900 h 1741567"/>
                            <a:gd name="connsiteX0" fmla="*/ 0 w 1185600"/>
                            <a:gd name="connsiteY0" fmla="*/ 1142900 h 1726013"/>
                            <a:gd name="connsiteX1" fmla="*/ 726459 w 1185600"/>
                            <a:gd name="connsiteY1" fmla="*/ 0 h 1726013"/>
                            <a:gd name="connsiteX2" fmla="*/ 1185600 w 1185600"/>
                            <a:gd name="connsiteY2" fmla="*/ 176254 h 1726013"/>
                            <a:gd name="connsiteX3" fmla="*/ 155746 w 1185600"/>
                            <a:gd name="connsiteY3" fmla="*/ 1726013 h 1726013"/>
                            <a:gd name="connsiteX4" fmla="*/ 0 w 1185600"/>
                            <a:gd name="connsiteY4" fmla="*/ 1142900 h 1726013"/>
                            <a:gd name="connsiteX0" fmla="*/ 0 w 1181711"/>
                            <a:gd name="connsiteY0" fmla="*/ 1145145 h 1726013"/>
                            <a:gd name="connsiteX1" fmla="*/ 722570 w 1181711"/>
                            <a:gd name="connsiteY1" fmla="*/ 0 h 1726013"/>
                            <a:gd name="connsiteX2" fmla="*/ 1181711 w 1181711"/>
                            <a:gd name="connsiteY2" fmla="*/ 176254 h 1726013"/>
                            <a:gd name="connsiteX3" fmla="*/ 151857 w 1181711"/>
                            <a:gd name="connsiteY3" fmla="*/ 1726013 h 1726013"/>
                            <a:gd name="connsiteX4" fmla="*/ 0 w 1181711"/>
                            <a:gd name="connsiteY4" fmla="*/ 1145145 h 1726013"/>
                            <a:gd name="connsiteX0" fmla="*/ 0 w 1260018"/>
                            <a:gd name="connsiteY0" fmla="*/ 1145145 h 1726013"/>
                            <a:gd name="connsiteX1" fmla="*/ 722570 w 1260018"/>
                            <a:gd name="connsiteY1" fmla="*/ 0 h 1726013"/>
                            <a:gd name="connsiteX2" fmla="*/ 1260018 w 1260018"/>
                            <a:gd name="connsiteY2" fmla="*/ 158250 h 1726013"/>
                            <a:gd name="connsiteX3" fmla="*/ 151857 w 1260018"/>
                            <a:gd name="connsiteY3" fmla="*/ 1726013 h 1726013"/>
                            <a:gd name="connsiteX4" fmla="*/ 0 w 1260018"/>
                            <a:gd name="connsiteY4" fmla="*/ 1145145 h 1726013"/>
                            <a:gd name="connsiteX0" fmla="*/ 0 w 1260018"/>
                            <a:gd name="connsiteY0" fmla="*/ 1167498 h 1748366"/>
                            <a:gd name="connsiteX1" fmla="*/ 728456 w 1260018"/>
                            <a:gd name="connsiteY1" fmla="*/ 0 h 1748366"/>
                            <a:gd name="connsiteX2" fmla="*/ 1260018 w 1260018"/>
                            <a:gd name="connsiteY2" fmla="*/ 180603 h 1748366"/>
                            <a:gd name="connsiteX3" fmla="*/ 151857 w 1260018"/>
                            <a:gd name="connsiteY3" fmla="*/ 1748366 h 1748366"/>
                            <a:gd name="connsiteX4" fmla="*/ 0 w 1260018"/>
                            <a:gd name="connsiteY4" fmla="*/ 1167498 h 1748366"/>
                            <a:gd name="connsiteX0" fmla="*/ 0 w 1260018"/>
                            <a:gd name="connsiteY0" fmla="*/ 1167498 h 1828672"/>
                            <a:gd name="connsiteX1" fmla="*/ 728456 w 1260018"/>
                            <a:gd name="connsiteY1" fmla="*/ 0 h 1828672"/>
                            <a:gd name="connsiteX2" fmla="*/ 1260018 w 1260018"/>
                            <a:gd name="connsiteY2" fmla="*/ 180603 h 1828672"/>
                            <a:gd name="connsiteX3" fmla="*/ 173386 w 1260018"/>
                            <a:gd name="connsiteY3" fmla="*/ 1828672 h 1828672"/>
                            <a:gd name="connsiteX4" fmla="*/ 0 w 1260018"/>
                            <a:gd name="connsiteY4" fmla="*/ 1167498 h 1828672"/>
                            <a:gd name="connsiteX0" fmla="*/ 0 w 1260018"/>
                            <a:gd name="connsiteY0" fmla="*/ 1167498 h 1868187"/>
                            <a:gd name="connsiteX1" fmla="*/ 728456 w 1260018"/>
                            <a:gd name="connsiteY1" fmla="*/ 0 h 1868187"/>
                            <a:gd name="connsiteX2" fmla="*/ 1260018 w 1260018"/>
                            <a:gd name="connsiteY2" fmla="*/ 180603 h 1868187"/>
                            <a:gd name="connsiteX3" fmla="*/ 181009 w 1260018"/>
                            <a:gd name="connsiteY3" fmla="*/ 1868187 h 1868187"/>
                            <a:gd name="connsiteX4" fmla="*/ 0 w 1260018"/>
                            <a:gd name="connsiteY4" fmla="*/ 1167498 h 1868187"/>
                            <a:gd name="connsiteX0" fmla="*/ 0 w 1095750"/>
                            <a:gd name="connsiteY0" fmla="*/ 1167498 h 1868187"/>
                            <a:gd name="connsiteX1" fmla="*/ 728456 w 1095750"/>
                            <a:gd name="connsiteY1" fmla="*/ 0 h 1868187"/>
                            <a:gd name="connsiteX2" fmla="*/ 1095750 w 1095750"/>
                            <a:gd name="connsiteY2" fmla="*/ 564579 h 1868187"/>
                            <a:gd name="connsiteX3" fmla="*/ 181009 w 1095750"/>
                            <a:gd name="connsiteY3" fmla="*/ 1868187 h 1868187"/>
                            <a:gd name="connsiteX4" fmla="*/ 0 w 1095750"/>
                            <a:gd name="connsiteY4" fmla="*/ 1167498 h 1868187"/>
                            <a:gd name="connsiteX0" fmla="*/ 0 w 1095750"/>
                            <a:gd name="connsiteY0" fmla="*/ 874172 h 1574861"/>
                            <a:gd name="connsiteX1" fmla="*/ 539848 w 1095750"/>
                            <a:gd name="connsiteY1" fmla="*/ 0 h 1574861"/>
                            <a:gd name="connsiteX2" fmla="*/ 1095750 w 1095750"/>
                            <a:gd name="connsiteY2" fmla="*/ 271253 h 1574861"/>
                            <a:gd name="connsiteX3" fmla="*/ 181009 w 1095750"/>
                            <a:gd name="connsiteY3" fmla="*/ 1574861 h 1574861"/>
                            <a:gd name="connsiteX4" fmla="*/ 0 w 1095750"/>
                            <a:gd name="connsiteY4" fmla="*/ 874172 h 1574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750" h="1574861">
                              <a:moveTo>
                                <a:pt x="0" y="874172"/>
                              </a:moveTo>
                              <a:lnTo>
                                <a:pt x="539848" y="0"/>
                              </a:lnTo>
                              <a:lnTo>
                                <a:pt x="1095750" y="271253"/>
                              </a:lnTo>
                              <a:lnTo>
                                <a:pt x="181009" y="1574861"/>
                              </a:lnTo>
                              <a:lnTo>
                                <a:pt x="0" y="874172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26000">
                              <a:schemeClr val="accent1"/>
                            </a:gs>
                            <a:gs pos="95000">
                              <a:schemeClr val="tx2">
                                <a:lumMod val="50000"/>
                              </a:schemeClr>
                            </a:gs>
                          </a:gsLst>
                          <a:lin ang="19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Parallelogram 10"/>
                      <wps:cNvSpPr/>
                      <wps:spPr>
                        <a:xfrm>
                          <a:off x="34534" y="0"/>
                          <a:ext cx="1257935" cy="1407797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48610E18" id="Group 15" o:spid="_x0000_s1026" style="position:absolute;margin-left:398.25pt;margin-top:-37.45pt;width:159.05pt;height:174.75pt;z-index:251655168;mso-width-relative:margin;mso-height-relative:margin" coordorigin="345" coordsize="18067,19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">
              <v:shape id="Parallelogram 12" o:spid="_x0000_s1027" style="position:absolute;left:5066;top:6506;width:10950;height:15743;rotation:-75;visibility:visible;mso-wrap-style:square;v-text-anchor:middle" coordsize="1095750,157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Zdr0A&#10;AADbAAAADwAAAGRycy9kb3ducmV2LnhtbERPSwrCMBDdC94hjODOpiqIVKOIIrgQ/FRwOzRjW2wm&#10;pYlab28Ewd083nfmy9ZU4kmNKy0rGEYxCOLM6pJzBZd0O5iCcB5ZY2WZFLzJwXLR7cwx0fbFJ3qe&#10;fS5CCLsEFRTe14mULivIoItsTRy4m20M+gCbXOoGXyHcVHIUxxNpsOTQUGBN64Ky+/lhFOy313wj&#10;V+n9nR0n+jAuU2/SjVL9XruagfDU+r/4597pMH8M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3jZdr0AAADbAAAADwAAAAAAAAAAAAAAAACYAgAAZHJzL2Rvd25yZXYu&#10;eG1sUEsFBgAAAAAEAAQA9QAAAIIDAAAAAA==&#10;" path="m,874172l539848,r555902,271253l181009,1574861,,874172xe" fillcolor="#1cade4 [3204]" stroked="f" strokeweight="1pt">
                <v:fill color2="#192d39 [1615]" rotate="t" angle="120" colors="0 #1cade4;17039f #1cade4" focus="100%" type="gradient">
                  <o:fill v:ext="view" type="gradientUnscaled"/>
                </v:fill>
                <v:stroke joinstyle="miter"/>
                <v:path arrowok="t" o:connecttype="custom" o:connectlocs="0,873867;539500,0;1095043,271158;180892,1574311;0,873867" o:connectangles="0,0,0,0,0"/>
              </v:shape>
              <v:shape id="Parallelogram 10" o:spid="_x0000_s1028" style="position:absolute;left:345;width:12579;height:14077;visibility:visible;mso-wrap-style:square;v-text-anchor:middle" coordsize="1258933,1408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wtsIA&#10;AADaAAAADwAAAGRycy9kb3ducmV2LnhtbESP0WoCMRRE34X+Q7iFvmlWhaVsjVILwopU6LYfcElu&#10;s0s3N9sk6vbvTUHwcZiZM8xqM7penCnEzrOC+awAQay96dgq+PrcTZ9BxIRssPdMCv4owmb9MFlh&#10;ZfyFP+jcJCsyhGOFCtqUhkrKqFtyGGd+IM7etw8OU5bBShPwkuGul4uiKKXDjvNCiwO9taR/mpNT&#10;sMff4Eq9Ld/rpa0P9nRcajwq9fQ4vr6ASDSme/jWro2CBfxfyTdA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3C2wgAAANoAAAAPAAAAAAAAAAAAAAAAAJgCAABkcnMvZG93&#10;bnJldi54bWxQSwUGAAAAAAQABAD1AAAAhwMAAAAA&#10;" path="m,1003484l671420,r587513,7950l394780,1408259,,1003484xe" fillcolor="#76cdee [1940]" stroked="f" strokeweight="1pt">
                <v:fill color2="#1481ab [2404]" rotate="t" angle="270" colors="0 #77ceef;62259f #1482ac" focus="100%" type="gradient"/>
                <v:stroke joinstyle="miter"/>
                <v:path arrowok="t" o:connecttype="custom" o:connectlocs="0,1003155;670888,0;1257935,7947;394467,1407797;0,1003155" o:connectangles="0,0,0,0,0"/>
              </v:shape>
            </v:group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F1878BF" wp14:editId="38DCE279">
              <wp:simplePos x="0" y="0"/>
              <wp:positionH relativeFrom="column">
                <wp:posOffset>-1868805</wp:posOffset>
              </wp:positionH>
              <wp:positionV relativeFrom="paragraph">
                <wp:posOffset>-601980</wp:posOffset>
              </wp:positionV>
              <wp:extent cx="2404450" cy="2691054"/>
              <wp:effectExtent l="0" t="0" r="0" b="0"/>
              <wp:wrapNone/>
              <wp:docPr id="21" name="Parallelogram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4450" cy="2691054"/>
                      </a:xfrm>
                      <a:custGeom>
                        <a:avLst/>
                        <a:gdLst>
                          <a:gd name="connsiteX0" fmla="*/ 0 w 1182847"/>
                          <a:gd name="connsiteY0" fmla="*/ 1009333 h 1009333"/>
                          <a:gd name="connsiteX1" fmla="*/ 649344 w 1182847"/>
                          <a:gd name="connsiteY1" fmla="*/ 0 h 1009333"/>
                          <a:gd name="connsiteX2" fmla="*/ 1182847 w 1182847"/>
                          <a:gd name="connsiteY2" fmla="*/ 0 h 1009333"/>
                          <a:gd name="connsiteX3" fmla="*/ 533503 w 1182847"/>
                          <a:gd name="connsiteY3" fmla="*/ 1009333 h 1009333"/>
                          <a:gd name="connsiteX4" fmla="*/ 0 w 1182847"/>
                          <a:gd name="connsiteY4" fmla="*/ 1009333 h 1009333"/>
                          <a:gd name="connsiteX0" fmla="*/ 0 w 1182847"/>
                          <a:gd name="connsiteY0" fmla="*/ 1009333 h 1395227"/>
                          <a:gd name="connsiteX1" fmla="*/ 649344 w 1182847"/>
                          <a:gd name="connsiteY1" fmla="*/ 0 h 1395227"/>
                          <a:gd name="connsiteX2" fmla="*/ 1182847 w 1182847"/>
                          <a:gd name="connsiteY2" fmla="*/ 0 h 1395227"/>
                          <a:gd name="connsiteX3" fmla="*/ 323778 w 1182847"/>
                          <a:gd name="connsiteY3" fmla="*/ 1395227 h 1395227"/>
                          <a:gd name="connsiteX4" fmla="*/ 0 w 1182847"/>
                          <a:gd name="connsiteY4" fmla="*/ 1009333 h 1395227"/>
                          <a:gd name="connsiteX0" fmla="*/ 0 w 1205072"/>
                          <a:gd name="connsiteY0" fmla="*/ 1022033 h 1395227"/>
                          <a:gd name="connsiteX1" fmla="*/ 67156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70331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639524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4899 h 1398093"/>
                          <a:gd name="connsiteX1" fmla="*/ 625185 w 1205072"/>
                          <a:gd name="connsiteY1" fmla="*/ 0 h 1398093"/>
                          <a:gd name="connsiteX2" fmla="*/ 1205072 w 1205072"/>
                          <a:gd name="connsiteY2" fmla="*/ 2866 h 1398093"/>
                          <a:gd name="connsiteX3" fmla="*/ 346003 w 1205072"/>
                          <a:gd name="connsiteY3" fmla="*/ 1398093 h 1398093"/>
                          <a:gd name="connsiteX4" fmla="*/ 0 w 1205072"/>
                          <a:gd name="connsiteY4" fmla="*/ 1024899 h 1398093"/>
                          <a:gd name="connsiteX0" fmla="*/ 0 w 1233747"/>
                          <a:gd name="connsiteY0" fmla="*/ 999092 h 1398093"/>
                          <a:gd name="connsiteX1" fmla="*/ 653860 w 1233747"/>
                          <a:gd name="connsiteY1" fmla="*/ 0 h 1398093"/>
                          <a:gd name="connsiteX2" fmla="*/ 1233747 w 1233747"/>
                          <a:gd name="connsiteY2" fmla="*/ 2866 h 1398093"/>
                          <a:gd name="connsiteX3" fmla="*/ 374678 w 1233747"/>
                          <a:gd name="connsiteY3" fmla="*/ 1398093 h 1398093"/>
                          <a:gd name="connsiteX4" fmla="*/ 0 w 1233747"/>
                          <a:gd name="connsiteY4" fmla="*/ 999092 h 1398093"/>
                          <a:gd name="connsiteX0" fmla="*/ 0 w 1246223"/>
                          <a:gd name="connsiteY0" fmla="*/ 990777 h 1398093"/>
                          <a:gd name="connsiteX1" fmla="*/ 666336 w 1246223"/>
                          <a:gd name="connsiteY1" fmla="*/ 0 h 1398093"/>
                          <a:gd name="connsiteX2" fmla="*/ 1246223 w 1246223"/>
                          <a:gd name="connsiteY2" fmla="*/ 2866 h 1398093"/>
                          <a:gd name="connsiteX3" fmla="*/ 387154 w 1246223"/>
                          <a:gd name="connsiteY3" fmla="*/ 1398093 h 1398093"/>
                          <a:gd name="connsiteX4" fmla="*/ 0 w 1246223"/>
                          <a:gd name="connsiteY4" fmla="*/ 990777 h 1398093"/>
                          <a:gd name="connsiteX0" fmla="*/ 0 w 1246223"/>
                          <a:gd name="connsiteY0" fmla="*/ 990777 h 1395552"/>
                          <a:gd name="connsiteX1" fmla="*/ 666336 w 1246223"/>
                          <a:gd name="connsiteY1" fmla="*/ 0 h 1395552"/>
                          <a:gd name="connsiteX2" fmla="*/ 1246223 w 1246223"/>
                          <a:gd name="connsiteY2" fmla="*/ 2866 h 1395552"/>
                          <a:gd name="connsiteX3" fmla="*/ 394780 w 1246223"/>
                          <a:gd name="connsiteY3" fmla="*/ 1395552 h 1395552"/>
                          <a:gd name="connsiteX4" fmla="*/ 0 w 1246223"/>
                          <a:gd name="connsiteY4" fmla="*/ 990777 h 1395552"/>
                          <a:gd name="connsiteX0" fmla="*/ 0 w 1258933"/>
                          <a:gd name="connsiteY0" fmla="*/ 995534 h 1400309"/>
                          <a:gd name="connsiteX1" fmla="*/ 666336 w 1258933"/>
                          <a:gd name="connsiteY1" fmla="*/ 4757 h 1400309"/>
                          <a:gd name="connsiteX2" fmla="*/ 1258933 w 1258933"/>
                          <a:gd name="connsiteY2" fmla="*/ 0 h 1400309"/>
                          <a:gd name="connsiteX3" fmla="*/ 394780 w 1258933"/>
                          <a:gd name="connsiteY3" fmla="*/ 1400309 h 1400309"/>
                          <a:gd name="connsiteX4" fmla="*/ 0 w 1258933"/>
                          <a:gd name="connsiteY4" fmla="*/ 995534 h 1400309"/>
                          <a:gd name="connsiteX0" fmla="*/ 0 w 1258933"/>
                          <a:gd name="connsiteY0" fmla="*/ 1003484 h 1408259"/>
                          <a:gd name="connsiteX1" fmla="*/ 671420 w 1258933"/>
                          <a:gd name="connsiteY1" fmla="*/ 0 h 1408259"/>
                          <a:gd name="connsiteX2" fmla="*/ 1258933 w 1258933"/>
                          <a:gd name="connsiteY2" fmla="*/ 7950 h 1408259"/>
                          <a:gd name="connsiteX3" fmla="*/ 394780 w 1258933"/>
                          <a:gd name="connsiteY3" fmla="*/ 1408259 h 1408259"/>
                          <a:gd name="connsiteX4" fmla="*/ 0 w 1258933"/>
                          <a:gd name="connsiteY4" fmla="*/ 1003484 h 140825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258933" h="1408259">
                            <a:moveTo>
                              <a:pt x="0" y="1003484"/>
                            </a:moveTo>
                            <a:lnTo>
                              <a:pt x="671420" y="0"/>
                            </a:lnTo>
                            <a:lnTo>
                              <a:pt x="1258933" y="7950"/>
                            </a:lnTo>
                            <a:lnTo>
                              <a:pt x="394780" y="1408259"/>
                            </a:lnTo>
                            <a:lnTo>
                              <a:pt x="0" y="1003484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860224" w14:textId="77777777" w:rsidR="00D50CC8" w:rsidRDefault="00D50CC8" w:rsidP="00D50CC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0F1878BF" id="Parallelogram 10" o:spid="_x0000_s1028" style="position:absolute;margin-left:-147.15pt;margin-top:-47.4pt;width:189.35pt;height:211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8933,14082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" adj="-11796480,,5400" path="m,1003484l671420,r587513,7950l394780,1408259,,1003484xe" fillcolor="#1cade4 [3204]" stroked="f" strokeweight="1pt">
              <v:fill color2="#1481ab [2404]" rotate="t" colors="0 #1cade4;62259f #1482ac" focus="100%" type="gradient"/>
              <v:stroke joinstyle="miter"/>
              <v:formulas/>
              <v:path arrowok="t" o:connecttype="custom" o:connectlocs="0,1917566;1282352,0;2404450,15192;753995,2691054;0,1917566" o:connectangles="0,0,0,0,0" textboxrect="0,0,1258933,1408259"/>
              <v:textbox>
                <w:txbxContent>
                  <w:p w14:paraId="19860224" w14:textId="77777777" w:rsidR="00D50CC8" w:rsidRDefault="00D50CC8" w:rsidP="00D50CC8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CE90072" wp14:editId="61C2C9A3">
              <wp:simplePos x="0" y="0"/>
              <wp:positionH relativeFrom="page">
                <wp:align>center</wp:align>
              </wp:positionH>
              <wp:positionV relativeFrom="paragraph">
                <wp:posOffset>1509395</wp:posOffset>
              </wp:positionV>
              <wp:extent cx="7806290" cy="257810"/>
              <wp:effectExtent l="0" t="0" r="4445" b="889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2578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rect w14:anchorId="65E6A2E0" id="Rectangle 23" o:spid="_x0000_s1026" style="position:absolute;margin-left:0;margin-top:118.85pt;width:614.65pt;height:20.3pt;z-index:2516582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08BE6336" wp14:editId="0AF0BECD">
              <wp:simplePos x="0" y="0"/>
              <wp:positionH relativeFrom="margin">
                <wp:posOffset>-300355</wp:posOffset>
              </wp:positionH>
              <wp:positionV relativeFrom="paragraph">
                <wp:posOffset>752475</wp:posOffset>
              </wp:positionV>
              <wp:extent cx="5219700" cy="514350"/>
              <wp:effectExtent l="0" t="0" r="0" b="0"/>
              <wp:wrapSquare wrapText="bothSides"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3E1484" w14:textId="77777777" w:rsidR="00D50CC8" w:rsidRPr="00D50CC8" w:rsidRDefault="00D50CC8" w:rsidP="00D50CC8">
                          <w:pPr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  <w:t>STMIK WIDYA PRATAMA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08BE633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23.65pt;margin-top:59.25pt;width:411pt;height:40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" filled="f" stroked="f">
              <v:textbox>
                <w:txbxContent>
                  <w:p w14:paraId="193E1484" w14:textId="77777777" w:rsidR="00D50CC8" w:rsidRPr="00D50CC8" w:rsidRDefault="00D50CC8" w:rsidP="00D50CC8">
                    <w:pPr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  <w:t>STMIK WIDYA PRATAMA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0D46A15" wp14:editId="7FF67686">
              <wp:simplePos x="0" y="0"/>
              <wp:positionH relativeFrom="margin">
                <wp:posOffset>-295275</wp:posOffset>
              </wp:positionH>
              <wp:positionV relativeFrom="paragraph">
                <wp:posOffset>219075</wp:posOffset>
              </wp:positionV>
              <wp:extent cx="4248150" cy="5143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F1FF7D" w14:textId="77777777" w:rsidR="00D50CC8" w:rsidRPr="00D50CC8" w:rsidRDefault="00D50CC8">
                          <w:pPr>
                            <w:rPr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b/>
                              <w:color w:val="FFFFFF" w:themeColor="background1"/>
                              <w:sz w:val="60"/>
                            </w:rPr>
                            <w:t>MODUL PERKULIAHAN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50D46A15" id="_x0000_s1030" type="#_x0000_t202" style="position:absolute;margin-left:-23.25pt;margin-top:17.25pt;width:334.5pt;height:40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" filled="f" stroked="f">
              <v:textbox>
                <w:txbxContent>
                  <w:p w14:paraId="5EF1FF7D" w14:textId="77777777" w:rsidR="00D50CC8" w:rsidRPr="00D50CC8" w:rsidRDefault="00D50CC8">
                    <w:pPr>
                      <w:rPr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b/>
                        <w:color w:val="FFFFFF" w:themeColor="background1"/>
                        <w:sz w:val="60"/>
                      </w:rPr>
                      <w:t>MODUL PERKULIAHAN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486C60">
      <w:rPr>
        <w:noProof/>
      </w:rPr>
      <w:pict w14:anchorId="2D2DFD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66.65pt;margin-top:-30.2pt;width:110.25pt;height:110.25pt;z-index:251665408;mso-position-horizontal-relative:margin;mso-position-vertical-relative:margin">
          <v:imagedata r:id="rId1" o:title="logo-stmik-wp"/>
          <w10:wrap anchorx="margin" anchory="margin"/>
        </v:shape>
      </w:pict>
    </w:r>
    <w:r w:rsidR="00DE4993"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855680E" wp14:editId="5F85C557">
              <wp:simplePos x="0" y="0"/>
              <wp:positionH relativeFrom="column">
                <wp:posOffset>-919480</wp:posOffset>
              </wp:positionH>
              <wp:positionV relativeFrom="paragraph">
                <wp:posOffset>-361950</wp:posOffset>
              </wp:positionV>
              <wp:extent cx="7873365" cy="1771650"/>
              <wp:effectExtent l="0" t="0" r="0" b="0"/>
              <wp:wrapNone/>
              <wp:docPr id="20" name="Freeform 19">
                <a:extLst xmlns:a="http://schemas.openxmlformats.org/drawingml/2006/main">
                  <a:ext uri="{FF2B5EF4-FFF2-40B4-BE49-F238E27FC236}">
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E1B7167-0843-9649-8C5E-3D07F055F89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3365" cy="177165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8460" cap="flat">
                        <a:noFill/>
                        <a:prstDash val="solid"/>
                        <a:miter/>
                      </a:ln>
                    </wps:spPr>
                    <wps:txbx>
                      <w:txbxContent>
                        <w:p w14:paraId="1CEEB58B" w14:textId="77777777" w:rsidR="00DC5CA9" w:rsidRDefault="00DC5CA9" w:rsidP="00DC5C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rect w14:anchorId="5855680E" id="Freeform 19" o:spid="_x0000_s1031" style="position:absolute;margin-left:-72.4pt;margin-top:-28.5pt;width:619.95pt;height:139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" fillcolor="#335b74 [3215]" stroked="f" strokeweight=".235mm">
              <v:textbox>
                <w:txbxContent>
                  <w:p w14:paraId="1CEEB58B" w14:textId="77777777" w:rsidR="00DC5CA9" w:rsidRDefault="00DC5CA9" w:rsidP="00DC5CA9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t>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>
    <w:nsid w:val="080735C3"/>
    <w:multiLevelType w:val="multilevel"/>
    <w:tmpl w:val="783617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13B15F2"/>
    <w:multiLevelType w:val="hybridMultilevel"/>
    <w:tmpl w:val="E9F29F68"/>
    <w:lvl w:ilvl="0" w:tplc="56E85D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EFA5F3C"/>
    <w:multiLevelType w:val="hybridMultilevel"/>
    <w:tmpl w:val="F4260BFC"/>
    <w:lvl w:ilvl="0" w:tplc="46186318">
      <w:start w:val="1"/>
      <w:numFmt w:val="bullet"/>
      <w:lvlText w:val="-"/>
      <w:lvlJc w:val="left"/>
      <w:pPr>
        <w:ind w:left="1920" w:hanging="360"/>
      </w:pPr>
      <w:rPr>
        <w:rFonts w:ascii="Arial-BoldMT" w:eastAsia="Times New Roman" w:hAnsi="Arial-Bold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803FDF"/>
    <w:multiLevelType w:val="hybridMultilevel"/>
    <w:tmpl w:val="1E4A7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953167"/>
    <w:multiLevelType w:val="hybridMultilevel"/>
    <w:tmpl w:val="C6EE0B6C"/>
    <w:lvl w:ilvl="0" w:tplc="8EDC1C74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4B302B6"/>
    <w:multiLevelType w:val="multilevel"/>
    <w:tmpl w:val="6F849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69A44BF"/>
    <w:multiLevelType w:val="hybridMultilevel"/>
    <w:tmpl w:val="33BE8322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797E2086"/>
    <w:multiLevelType w:val="hybridMultilevel"/>
    <w:tmpl w:val="2D44DA94"/>
    <w:lvl w:ilvl="0" w:tplc="E6B07542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7"/>
  </w:num>
  <w:num w:numId="6">
    <w:abstractNumId w:val="10"/>
  </w:num>
  <w:num w:numId="7">
    <w:abstractNumId w:val="9"/>
  </w:num>
  <w:num w:numId="8">
    <w:abstractNumId w:val="3"/>
  </w:num>
  <w:num w:numId="9">
    <w:abstractNumId w:val="6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9CD"/>
    <w:rsid w:val="000102B6"/>
    <w:rsid w:val="0001495E"/>
    <w:rsid w:val="0001626D"/>
    <w:rsid w:val="00020201"/>
    <w:rsid w:val="00021CC5"/>
    <w:rsid w:val="00040852"/>
    <w:rsid w:val="00045129"/>
    <w:rsid w:val="00071DD0"/>
    <w:rsid w:val="00096EA6"/>
    <w:rsid w:val="000B5E2B"/>
    <w:rsid w:val="0010367C"/>
    <w:rsid w:val="00104B30"/>
    <w:rsid w:val="00161A79"/>
    <w:rsid w:val="00163AFC"/>
    <w:rsid w:val="0019338B"/>
    <w:rsid w:val="001B655A"/>
    <w:rsid w:val="00234D90"/>
    <w:rsid w:val="0025708E"/>
    <w:rsid w:val="00283F58"/>
    <w:rsid w:val="002C0EA1"/>
    <w:rsid w:val="002C0F89"/>
    <w:rsid w:val="002E6287"/>
    <w:rsid w:val="002F3E68"/>
    <w:rsid w:val="002F49D5"/>
    <w:rsid w:val="0030128E"/>
    <w:rsid w:val="00317906"/>
    <w:rsid w:val="00356593"/>
    <w:rsid w:val="0038022B"/>
    <w:rsid w:val="003C02D1"/>
    <w:rsid w:val="003C520B"/>
    <w:rsid w:val="00420040"/>
    <w:rsid w:val="0043470D"/>
    <w:rsid w:val="004420E7"/>
    <w:rsid w:val="0048066F"/>
    <w:rsid w:val="00486C60"/>
    <w:rsid w:val="004A6320"/>
    <w:rsid w:val="004B13B1"/>
    <w:rsid w:val="004B74CC"/>
    <w:rsid w:val="00524B92"/>
    <w:rsid w:val="00544235"/>
    <w:rsid w:val="00556B69"/>
    <w:rsid w:val="00560F76"/>
    <w:rsid w:val="0058317D"/>
    <w:rsid w:val="005C7E0E"/>
    <w:rsid w:val="005E62DA"/>
    <w:rsid w:val="00613DFE"/>
    <w:rsid w:val="006419CD"/>
    <w:rsid w:val="006A0EF8"/>
    <w:rsid w:val="006A473F"/>
    <w:rsid w:val="006B323E"/>
    <w:rsid w:val="007038AD"/>
    <w:rsid w:val="00724986"/>
    <w:rsid w:val="00730075"/>
    <w:rsid w:val="007312EA"/>
    <w:rsid w:val="00736BDC"/>
    <w:rsid w:val="007520BE"/>
    <w:rsid w:val="008206B7"/>
    <w:rsid w:val="00840C37"/>
    <w:rsid w:val="00844354"/>
    <w:rsid w:val="00845F1F"/>
    <w:rsid w:val="0088314B"/>
    <w:rsid w:val="008962D9"/>
    <w:rsid w:val="0090078B"/>
    <w:rsid w:val="0090618A"/>
    <w:rsid w:val="009366A8"/>
    <w:rsid w:val="0097700D"/>
    <w:rsid w:val="00996E96"/>
    <w:rsid w:val="00A30429"/>
    <w:rsid w:val="00A448C1"/>
    <w:rsid w:val="00A46B4D"/>
    <w:rsid w:val="00A53047"/>
    <w:rsid w:val="00A667DD"/>
    <w:rsid w:val="00A77A50"/>
    <w:rsid w:val="00AA7AA0"/>
    <w:rsid w:val="00AE62B5"/>
    <w:rsid w:val="00AE735A"/>
    <w:rsid w:val="00AE74BA"/>
    <w:rsid w:val="00B26C36"/>
    <w:rsid w:val="00B77387"/>
    <w:rsid w:val="00B86340"/>
    <w:rsid w:val="00BB663C"/>
    <w:rsid w:val="00BC3874"/>
    <w:rsid w:val="00BD1BA6"/>
    <w:rsid w:val="00C230DC"/>
    <w:rsid w:val="00C34F93"/>
    <w:rsid w:val="00C455D8"/>
    <w:rsid w:val="00C5399C"/>
    <w:rsid w:val="00C6338E"/>
    <w:rsid w:val="00C849EA"/>
    <w:rsid w:val="00CA6B4F"/>
    <w:rsid w:val="00CE615B"/>
    <w:rsid w:val="00D12B5D"/>
    <w:rsid w:val="00D45644"/>
    <w:rsid w:val="00D50CC8"/>
    <w:rsid w:val="00DA4A43"/>
    <w:rsid w:val="00DC5883"/>
    <w:rsid w:val="00DC5CA9"/>
    <w:rsid w:val="00DE4993"/>
    <w:rsid w:val="00DF3520"/>
    <w:rsid w:val="00E345AA"/>
    <w:rsid w:val="00E37225"/>
    <w:rsid w:val="00E45DB5"/>
    <w:rsid w:val="00E6466E"/>
    <w:rsid w:val="00E7642B"/>
    <w:rsid w:val="00E9536D"/>
    <w:rsid w:val="00EA417A"/>
    <w:rsid w:val="00EF6280"/>
    <w:rsid w:val="00F219A4"/>
    <w:rsid w:val="00F4231F"/>
    <w:rsid w:val="00F453B6"/>
    <w:rsid w:val="00F816A1"/>
    <w:rsid w:val="00FA27B1"/>
    <w:rsid w:val="00FB5390"/>
    <w:rsid w:val="00FD1900"/>
    <w:rsid w:val="00FD1A48"/>
    <w:rsid w:val="00FE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FAD0819"/>
  <w15:chartTrackingRefBased/>
  <w15:docId w15:val="{697B61FF-9886-420E-9CF1-0583B5CE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C37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character" w:customStyle="1" w:styleId="fontstyle01">
    <w:name w:val="fontstyle01"/>
    <w:basedOn w:val="DefaultParagraphFont"/>
    <w:rsid w:val="009366A8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9366A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9366A8"/>
    <w:rPr>
      <w:rFonts w:ascii="Gautami" w:hAnsi="Gautami" w:cs="Gautam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9366A8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DefaultParagraphFont"/>
    <w:rsid w:val="009366A8"/>
    <w:rPr>
      <w:rFonts w:ascii="Consolas" w:hAnsi="Consolas" w:cs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DefaultParagraphFont"/>
    <w:rsid w:val="009366A8"/>
    <w:rPr>
      <w:rFonts w:ascii="Arial-BoldItalicMT" w:hAnsi="Arial-BoldItalicMT" w:hint="default"/>
      <w:b/>
      <w:bCs/>
      <w:i/>
      <w:iCs/>
      <w:color w:val="000000"/>
      <w:sz w:val="22"/>
      <w:szCs w:val="22"/>
    </w:rPr>
  </w:style>
  <w:style w:type="character" w:customStyle="1" w:styleId="fontstyle71">
    <w:name w:val="fontstyle71"/>
    <w:basedOn w:val="DefaultParagraphFont"/>
    <w:rsid w:val="009366A8"/>
    <w:rPr>
      <w:rFonts w:ascii="Verdana" w:hAnsi="Verdana" w:hint="default"/>
      <w:b w:val="0"/>
      <w:bCs w:val="0"/>
      <w:i w:val="0"/>
      <w:iCs w:val="0"/>
      <w:color w:val="313131"/>
      <w:sz w:val="22"/>
      <w:szCs w:val="22"/>
    </w:rPr>
  </w:style>
  <w:style w:type="paragraph" w:styleId="ListParagraph">
    <w:name w:val="List Paragraph"/>
    <w:basedOn w:val="Normal"/>
    <w:uiPriority w:val="34"/>
    <w:semiHidden/>
    <w:qFormat/>
    <w:rsid w:val="009366A8"/>
    <w:pPr>
      <w:ind w:left="720"/>
      <w:contextualSpacing/>
    </w:pPr>
  </w:style>
  <w:style w:type="character" w:customStyle="1" w:styleId="fontstyle81">
    <w:name w:val="fontstyle81"/>
    <w:basedOn w:val="DefaultParagraphFont"/>
    <w:rsid w:val="004A6320"/>
    <w:rPr>
      <w:rFonts w:ascii="Arial-BoldItalicMT" w:hAnsi="Arial-BoldItalicMT" w:hint="default"/>
      <w:b/>
      <w:bCs/>
      <w:i/>
      <w:iCs/>
      <w:color w:val="000000"/>
      <w:sz w:val="22"/>
      <w:szCs w:val="22"/>
    </w:rPr>
  </w:style>
  <w:style w:type="character" w:customStyle="1" w:styleId="fontstyle91">
    <w:name w:val="fontstyle91"/>
    <w:basedOn w:val="DefaultParagraphFont"/>
    <w:rsid w:val="004A6320"/>
    <w:rPr>
      <w:rFonts w:ascii="MS-Gothic" w:hAnsi="MS-Gothic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01">
    <w:name w:val="fontstyle101"/>
    <w:basedOn w:val="DefaultParagraphFont"/>
    <w:rsid w:val="004A6320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1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mik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307</TotalTime>
  <Pages>13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65</cp:revision>
  <dcterms:created xsi:type="dcterms:W3CDTF">2020-09-14T04:31:00Z</dcterms:created>
  <dcterms:modified xsi:type="dcterms:W3CDTF">2021-03-23T17:42:00Z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